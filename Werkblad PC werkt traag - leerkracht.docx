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5D9D6" w14:textId="77777777" w:rsidR="0028088D" w:rsidRDefault="00D230DD" w:rsidP="0028088D">
      <w:r w:rsidRPr="00D230DD">
        <w:rPr>
          <w:b/>
          <w:noProof/>
          <w:color w:val="203157"/>
          <w:sz w:val="40"/>
          <w:szCs w:val="40"/>
          <w:lang w:eastAsia="nl-BE"/>
        </w:rPr>
        <mc:AlternateContent>
          <mc:Choice Requires="wps">
            <w:drawing>
              <wp:inline distT="0" distB="0" distL="0" distR="0" wp14:anchorId="4CD3D020" wp14:editId="74E436F6">
                <wp:extent cx="6400800" cy="539750"/>
                <wp:effectExtent l="0" t="0" r="0" b="0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539750"/>
                        </a:xfrm>
                        <a:prstGeom prst="roundRect">
                          <a:avLst/>
                        </a:prstGeom>
                        <a:solidFill>
                          <a:srgbClr val="203157"/>
                        </a:solidFill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8BE4D" w14:textId="77777777" w:rsidR="0028088D" w:rsidRPr="00566F42" w:rsidRDefault="00566F42" w:rsidP="00D230DD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  <w:lang w:val="nl-NL"/>
                              </w:rPr>
                            </w:pPr>
                            <w:r w:rsidRPr="00566F42">
                              <w:rPr>
                                <w:b/>
                                <w:color w:val="FFFFFF" w:themeColor="background1"/>
                                <w:sz w:val="6"/>
                                <w:szCs w:val="6"/>
                              </w:rPr>
                              <w:br/>
                            </w:r>
                            <w:r w:rsidR="00BD1433"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Werkblad: PC werkt traag – oplossingen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D3D020" id="Tekstvak 2" o:spid="_x0000_s1026" style="width:7in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" fillcolor="#203157" stroked="f" strokeweight="1pt">
                <v:stroke joinstyle="miter"/>
                <v:textbox>
                  <w:txbxContent>
                    <w:p w14:paraId="6F38BE4D" w14:textId="77777777" w:rsidR="0028088D" w:rsidRPr="00566F42" w:rsidRDefault="00566F42" w:rsidP="00D230DD">
                      <w:pPr>
                        <w:jc w:val="center"/>
                        <w:rPr>
                          <w:b/>
                          <w:color w:val="FFFFFF" w:themeColor="background1"/>
                          <w:sz w:val="40"/>
                          <w:szCs w:val="40"/>
                          <w:lang w:val="nl-NL"/>
                        </w:rPr>
                      </w:pPr>
                      <w:r w:rsidRPr="00566F42">
                        <w:rPr>
                          <w:b/>
                          <w:color w:val="FFFFFF" w:themeColor="background1"/>
                          <w:sz w:val="6"/>
                          <w:szCs w:val="6"/>
                        </w:rPr>
                        <w:br/>
                      </w:r>
                      <w:r w:rsidR="00BD1433"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Werkblad: PC werkt traag – oplossingen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>
      <w:pPr/>
      <w:r>
        <w:rPr>
          <w:i/>
        </w:rPr>
        <w:t xml:space="preserve">Oplossingen bij het werkblad. Deel 1 maken de cursisten na H4, vóór de pauze (± 25 min); deel 2 na H9 (± 25 min). De slotopdracht "Pc-dokter" mag als extra of thuis. Bij "Op je eigen pc" verschilt het antwoord: controleer vooral of berekening en oordeel kloppen.</w:t>
      </w:r>
    </w:p>
    <w:p>
      <w:pPr>
        <w:pStyle w:val="subtitel"/>
        <w:keepNext/>
      </w:pPr>
      <w:r>
        <w:t xml:space="preserve">Deel 1 – maak je vóór de pauze (vragen 1–28)</w:t>
      </w:r>
    </w:p>
    <w:p>
      <w:pPr>
        <w:pStyle w:val="hoofdtitel"/>
        <w:keepNext/>
      </w:pPr>
      <w:r>
        <w:t xml:space="preserve">Oorzaken en prestatie-analyse</w:t>
      </w:r>
    </w:p>
    <w:p>
      <w:pPr>
        <w:keepNext/>
        <w:spacing w:before="200" w:after="80"/>
      </w:pPr>
      <w:r>
        <w:rPr>
          <w:b/>
        </w:rPr>
        <w:t xml:space="preserve">1. </w:t>
      </w:r>
      <w:r>
        <w:t xml:space="preserve">Is het een software-, hardware- of gemengd probleem? Schrijf software, hardware of beide.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Oorzaak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Soort probleem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Té veel programma's starten mee op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software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Té zware programma's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beide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Met te veel programma's tegelijk werken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beide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verouderde pc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beide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Updates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software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Virussen en malware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software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Té veel controles bij het opstarten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beide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Te weinig ruimte of een trage schijf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beide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Synchronisatie (OneDrive, Google Drive …) op de achtergrond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software</w:t>
            </w:r>
          </w:p>
        </w:tc>
      </w:tr>
    </w:tbl>
    <w:p>
      <w:pPr>
        <w:spacing w:before="0" w:after="0"/>
      </w:pPr>
    </w:p>
    <w:p>
      <w:pPr/>
      <w:r>
        <w:rPr>
          <w:i/>
        </w:rPr>
        <w:t xml:space="preserve">Dit volgt de indeling van de cursusdia's. Wie bij "trage schijf" hardware schrijft, heeft deels gelijk: de schijf is hardware, een volle schijf is software.</w:t>
      </w:r>
    </w:p>
    <w:p>
      <w:pPr>
        <w:keepNext/>
        <w:spacing w:before="200" w:after="80"/>
      </w:pPr>
      <w:r>
        <w:rPr>
          <w:b/>
        </w:rPr>
        <w:t xml:space="preserve">2. </w:t>
      </w:r>
      <w:r>
        <w:t xml:space="preserve">Welke oorzaak past het best bij het symptoom?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Symptoom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Oorzaak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Traag vlak na het aanmelden; na 5 minuten gaat het vlot.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Te veel opstartprogramma's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Alleen het nieuwe spel hapert, de rest werkt vlot.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Een te zwaar programma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Pop-ups, een nieuwe startpagina en de ventilator draait voluit.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Virus of malware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Lang wachten nog vóór je het Windows-logo ziet.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Te veel controles bij het opstarten (BIOS/UEFI)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Websites laden traag, Word en Excel werken vlot.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Geen trage pc: wifi of internetverbinding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3. </w:t>
      </w:r>
      <w:r>
        <w:t xml:space="preserve">Met welke toetsencombinatie open je Taakbeheer rechtstreeks?</w:t>
      </w:r>
    </w:p>
    <w:p>
      <w:pPr/>
      <w:r>
        <w:rPr>
          <w:b/>
          <w:color w:val="2E9E46"/>
        </w:rPr>
        <w:t xml:space="preserve">Ctrl + Shift + Esc. Ctrl + Alt + Delete mag ook, met de opmerking dat je dan eerst een tussenscherm krijgt.</w:t>
      </w:r>
    </w:p>
    <w:p>
      <w:pPr>
        <w:keepNext/>
        <w:spacing w:before="200" w:after="80"/>
      </w:pPr>
      <w:r>
        <w:rPr>
          <w:b/>
        </w:rPr>
        <w:t xml:space="preserve">4. </w:t>
      </w:r>
      <w:r>
        <w:t xml:space="preserve">Wat is het verschil tussen software en hardware? Geef van elk twee voorbeelden.</w:t>
      </w:r>
    </w:p>
    <w:p>
      <w:pPr/>
      <w:r>
        <w:rPr>
          <w:b/>
          <w:color w:val="2E9E46"/>
        </w:rPr>
        <w:t xml:space="preserve">Software: programma's en het besturingssysteem, bv. Windows en Word. Hardware: de onderdelen die je kan vastnemen, bv. processor, RAM, SSD.</w:t>
      </w:r>
    </w:p>
    <w:p>
      <w:pPr>
        <w:keepNext/>
        <w:spacing w:before="200" w:after="80"/>
      </w:pPr>
      <w:r>
        <w:rPr>
          <w:b/>
        </w:rPr>
        <w:t xml:space="preserve">5. </w:t>
      </w:r>
      <w:r>
        <w:t xml:space="preserve">Welk tabblad van Taakbeheer gebruik je? Vul aan.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Je wil weten …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Tabblad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 programma nu het meeste geheugen gebruikt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Processen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of je een SSD of een HDD hebt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Prestaties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welke programma's meestarten met Windows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Opstarten (Opstart-apps)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hoeveel seconden de firmware nodig had bij het opstarten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Opstarten: Laatste BIOS-tijd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6. </w:t>
      </w:r>
      <w:r>
        <w:t xml:space="preserve">Welke tool gebruik je? Kies uit: Taakbeheer · Broncontrole · Betrouwbaarheidsgeschiedenis · Systeeminformatie (msinfo32) · CrystalDiskInfo.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Je wil …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Tool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snel zien welk programma nu de processor belast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Taakbeheer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per proces zien welke bestanden de schijf gebruiken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Broncontrole (resmon)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zien op welke dagen programma's crashten of updates mislukten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Betrouwbaarheidsgeschiedenis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BIOS-versie en het merk van het moederbord opzoeken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Systeeminformatie (msinfo32)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gezondheid (SMART-status) van je harde schijf controleren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CrystalDiskInfo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7. </w:t>
      </w:r>
      <w:r>
        <w:rPr>
          <w:b/>
          <w:color w:val="2E9E46"/>
        </w:rPr>
        <w:t xml:space="preserve">Op je eigen pc. </w:t>
      </w:r>
      <w:r>
        <w:t xml:space="preserve">Typ in het startmenu "Betrouwbaarheidsgeschiedenis" en open het.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Hoeveel kritieke gebeurtenissen (rode kruisjes) zie je de laatste 7 dagen?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 programma of welke gebeurtenis komt het vaakst terug?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klik op een dag en lees onderaan</w:t>
            </w:r>
          </w:p>
        </w:tc>
      </w:tr>
    </w:tbl>
    <w:p>
      <w:pPr>
        <w:spacing w:before="0" w:after="0"/>
      </w:pPr>
    </w:p>
    <w:p>
      <w:pPr>
        <w:pStyle w:val="hoofdtitel"/>
        <w:keepNext/>
      </w:pPr>
      <w:r>
        <w:t xml:space="preserve">Opstartprogramma's en apps</w:t>
      </w:r>
    </w:p>
    <w:p>
      <w:pPr>
        <w:keepNext/>
        <w:spacing w:before="200" w:after="80"/>
      </w:pPr>
      <w:r>
        <w:rPr>
          <w:b/>
        </w:rPr>
        <w:t xml:space="preserve">8. </w:t>
      </w:r>
      <w:r>
        <w:rPr>
          <w:b/>
          <w:color w:val="2E9E46"/>
        </w:rPr>
        <w:t xml:space="preserve">Op je eigen pc. </w:t>
      </w:r>
      <w:r>
        <w:t xml:space="preserve">Open Taakbeheer → Opstarten (Opstart-apps).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Laatste BIOS-tijd (seconden)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 (meestal 2–15 s)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Aantal programma's met status "Ingeschakeld"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Programma met de hoogste invloed op opstarten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 programma zou jij uitschakelen? Waarom?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geen antivirus of driver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9. </w:t>
      </w:r>
      <w:r>
        <w:t xml:space="preserve">Laat je het aan, schakel je het uit bij het opstarten, of verwijder je het? Schrijf aan, uit of weg.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Programma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Aan, uit of weg?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Discord, dat je alleen 's avonds gebruikt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uit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Security notification icon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aan (beveiliging)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spel dat je al twee jaar niet speelde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weg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Realtek HD Audio (geluid)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aan (driver)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Steam, dat je alleen in het weekend gebruikt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uit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10. </w:t>
      </w:r>
      <w:r>
        <w:t xml:space="preserve">Wat is het verschil tussen een opstartprogramma uitschakelen en verwijderen? Waar doe je elk?</w:t>
      </w:r>
    </w:p>
    <w:p>
      <w:pPr/>
      <w:r>
        <w:rPr>
          <w:b/>
          <w:color w:val="2E9E46"/>
        </w:rPr>
        <w:t xml:space="preserve">Uitschakelen: het programma blijft geïnstalleerd, maar start niet meer vanzelf mee (Taakbeheer → Opstarten, of Instellingen → Apps → Opstarten). Verwijderen: het programma is weg (Instellingen → Apps → Geïnstalleerde apps).</w:t>
      </w:r>
    </w:p>
    <w:p>
      <w:pPr>
        <w:keepNext/>
        <w:spacing w:before="200" w:after="80"/>
      </w:pPr>
      <w:r>
        <w:rPr>
          <w:b/>
        </w:rPr>
        <w:t xml:space="preserve">11. </w:t>
      </w:r>
      <w:r>
        <w:t xml:space="preserve">Je installeert een gratis programma dat een werkbalk wil meeinstalleren. Wat doe je?</w:t>
      </w:r>
    </w:p>
    <w:p>
      <w:pPr/>
      <w:r>
        <w:rPr>
          <w:b/>
          <w:color w:val="2E9E46"/>
        </w:rPr>
        <w:t xml:space="preserve">Kies Aangepaste installatie (of Geavanceerd) en vink de werkbalk uit. Nog beter: niets installeren wat je niet nodig hebt.</w:t>
      </w:r>
    </w:p>
    <w:p>
      <w:pPr>
        <w:keepNext/>
        <w:spacing w:before="200" w:after="80"/>
      </w:pPr>
      <w:r>
        <w:rPr>
          <w:b/>
        </w:rPr>
        <w:t xml:space="preserve">12. </w:t>
      </w:r>
      <w:r>
        <w:t xml:space="preserve">Wat is bloatware? Geef een voorbeeld.</w:t>
      </w:r>
    </w:p>
    <w:p>
      <w:pPr/>
      <w:r>
        <w:rPr>
          <w:b/>
          <w:color w:val="2E9E46"/>
        </w:rPr>
        <w:t xml:space="preserve">Overbodige software die vooraf of ongemerkt geïnstalleerd werd, bv. een proefversie van een antivirus, spelletjes of een werkbalk op een nieuwe laptop.</w:t>
      </w:r>
    </w:p>
    <w:p>
      <w:pPr>
        <w:keepNext/>
        <w:spacing w:before="200" w:after="80"/>
      </w:pPr>
      <w:r>
        <w:rPr>
          <w:b/>
        </w:rPr>
        <w:t xml:space="preserve">13. </w:t>
      </w:r>
      <w:r>
        <w:t xml:space="preserve">Je hebt Spotify uitgeschakeld bij het opstarten. Kan je Spotify nog gebruiken? Leg uit.</w:t>
      </w:r>
    </w:p>
    <w:p>
      <w:pPr/>
      <w:r>
        <w:rPr>
          <w:b/>
          <w:color w:val="2E9E46"/>
        </w:rPr>
        <w:t xml:space="preserve">Ja. Spotify blijft geïnstalleerd; het start alleen niet meer vanzelf mee. Je opent het zelf wanneer je het nodig hebt.</w:t>
      </w:r>
    </w:p>
    <w:p>
      <w:pPr>
        <w:keepNext/>
        <w:spacing w:before="200" w:after="80"/>
      </w:pPr>
      <w:r>
        <w:rPr>
          <w:b/>
        </w:rPr>
        <w:t xml:space="preserve">14. </w:t>
      </w:r>
      <w:r>
        <w:t xml:space="preserve">Wat is een achtergrond-app? Waar beperk je dat in Windows 11?</w:t>
      </w:r>
    </w:p>
    <w:p>
      <w:pPr/>
      <w:r>
        <w:rPr>
          <w:b/>
          <w:color w:val="2E9E46"/>
        </w:rPr>
        <w:t xml:space="preserve">Een app die blijft draaien (meldingen, synchroniseren, updates) ook als je ze niet geopend hebt. Instellingen → Apps → Geïnstalleerde apps → ⋯ bij de app → Geavanceerde opties → Machtigingen voor achtergrond-apps: Nooit.</w:t>
      </w:r>
    </w:p>
    <w:p>
      <w:pPr>
        <w:keepNext/>
        <w:spacing w:before="200" w:after="80"/>
      </w:pPr>
      <w:r>
        <w:rPr>
          <w:b/>
        </w:rPr>
        <w:t xml:space="preserve">15. </w:t>
      </w:r>
      <w:r>
        <w:t xml:space="preserve">Je browser is traag en je hebt 15 extensies. Hoe zie je welke extensie veel geheugen of processor gebruikt? Wat doe je daarna?</w:t>
      </w:r>
    </w:p>
    <w:p>
      <w:pPr/>
      <w:r>
        <w:rPr>
          <w:b/>
          <w:color w:val="2E9E46"/>
        </w:rPr>
        <w:t xml:space="preserve">Open het taakbeheer van de browser met Shift + Esc (Chrome en Edge). Schakel extensies die je niet gebruikt uit of verwijder ze (chrome://extensions of edge://extensions).</w:t>
      </w:r>
    </w:p>
    <w:p>
      <w:pPr>
        <w:pStyle w:val="hoofdtitel"/>
        <w:keepNext/>
      </w:pPr>
      <w:r>
        <w:t xml:space="preserve">Zware programma's en te veel tegelijk</w:t>
      </w:r>
    </w:p>
    <w:p>
      <w:pPr>
        <w:keepNext/>
        <w:spacing w:before="200" w:after="80"/>
      </w:pPr>
      <w:r>
        <w:rPr>
          <w:b/>
        </w:rPr>
        <w:t xml:space="preserve">16. </w:t>
      </w:r>
      <w:r>
        <w:t xml:space="preserve">Wat is het verschil tussen minimale en aanbevolen systeemvereisten?</w:t>
      </w:r>
    </w:p>
    <w:p>
      <w:pPr/>
      <w:r>
        <w:rPr>
          <w:b/>
          <w:color w:val="2E9E46"/>
        </w:rPr>
        <w:t xml:space="preserve">Minimum: het programma start, maar werkt vaak traag. Aanbevolen: het programma werkt vlot.</w:t>
      </w:r>
    </w:p>
    <w:p>
      <w:pPr>
        <w:keepNext/>
        <w:spacing w:before="200" w:after="80"/>
      </w:pPr>
      <w:r>
        <w:rPr>
          <w:b/>
        </w:rPr>
        <w:t xml:space="preserve">17. </w:t>
      </w:r>
      <w:r>
        <w:t xml:space="preserve">Je wil een montageprogramma installeren. Voldoet de pc? Schrijf bij elke rij ja of nee.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1681"/>
      </w:tblGrid>
      <w:tr>
        <w:trPr>
          <w:cantSplit/>
          <w:trHeight w:val="454"/>
          <w:tblHeader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Onderdeel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Minimum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pc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Voldoet?</w:t>
            </w: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Processor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kernen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8 kernen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ja</w:t>
            </w: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Werkgeheugen (RAM)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16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8 GB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nee</w:t>
            </w: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Vrije opslag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50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120 GB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ja</w:t>
            </w: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Grafische kaart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4 GB videogeheugen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GB videogeheugen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ja</w:t>
            </w: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Besturingssysteem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10 64-bit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11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ja</w:t>
            </w:r>
          </w:p>
        </w:tc>
      </w:tr>
    </w:tbl>
    <w:p>
      <w:pPr>
        <w:spacing w:before="0" w:after="0"/>
      </w:pPr>
    </w:p>
    <w:p>
      <w:pPr/>
      <w:r>
        <w:rPr>
          <w:i/>
        </w:rPr>
        <w:t xml:space="preserve">Conclusie: het RAM voldoet niet; het programma zal niet of heel traag werken.</w:t>
      </w:r>
    </w:p>
    <w:p>
      <w:pPr>
        <w:keepNext/>
        <w:spacing w:before="200" w:after="80"/>
      </w:pPr>
      <w:r>
        <w:rPr>
          <w:b/>
        </w:rPr>
        <w:t xml:space="preserve">18. </w:t>
      </w:r>
      <w:r>
        <w:t xml:space="preserve">Wat gebeurt er als het RAM vol zit, en waarom wordt de pc dan traag?</w:t>
      </w:r>
    </w:p>
    <w:p>
      <w:pPr/>
      <w:r>
        <w:rPr>
          <w:b/>
          <w:color w:val="2E9E46"/>
        </w:rPr>
        <w:t xml:space="preserve">Windows gebruikt een stuk van de schijf als extra geheugen: het wisselbestand. De schijf is vele keren trager dan RAM, dus alles hapert.</w:t>
      </w:r>
    </w:p>
    <w:p>
      <w:pPr>
        <w:keepNext/>
        <w:spacing w:before="200" w:after="80"/>
      </w:pPr>
      <w:r>
        <w:rPr>
          <w:b/>
        </w:rPr>
        <w:t xml:space="preserve">19. </w:t>
      </w:r>
      <w:r>
        <w:t xml:space="preserve">Taakbeheer → Processen toont dit: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2127"/>
        <w:gridCol w:w="2127"/>
        <w:gridCol w:w="2127"/>
      </w:tblGrid>
      <w:tr>
        <w:trPr>
          <w:cantSplit/>
          <w:trHeight w:val="454"/>
          <w:tblHeader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Naam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CPU (97 %)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Geheugen (54 %)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Schijf (3 %)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Microsoft Edge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980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0,2 MB/s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Videobewerker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81 %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1 420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1,1 MB/s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Spotify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2 %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310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0 MB/s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Microsoft Word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260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0 MB/s</w:t>
            </w:r>
          </w:p>
        </w:tc>
      </w:tr>
    </w:tbl>
    <w:p>
      <w:pPr>
        <w:spacing w:before="0" w:after="0"/>
      </w:pPr>
    </w:p>
    <w:p>
      <w:pPr/>
      <w:r>
        <w:t xml:space="preserve">a. Welk onderdeel is de bottleneck? </w:t>
      </w:r>
      <w:r>
        <w:rPr>
          <w:b/>
          <w:color w:val="2E9E46"/>
        </w:rPr>
        <w:t xml:space="preserve">De processor (CPU), op 97 %.</w:t>
      </w:r>
    </w:p>
    <w:p>
      <w:pPr/>
      <w:r>
        <w:t xml:space="preserve">b. Welk programma veroorzaakt het? </w:t>
      </w:r>
      <w:r>
        <w:rPr>
          <w:b/>
          <w:color w:val="2E9E46"/>
        </w:rPr>
        <w:t xml:space="preserve">De videobewerker (81 %).</w:t>
      </w:r>
    </w:p>
    <w:p>
      <w:pPr>
        <w:keepNext/>
        <w:spacing w:before="200" w:after="80"/>
      </w:pPr>
      <w:r>
        <w:rPr>
          <w:b/>
        </w:rPr>
        <w:t xml:space="preserve">20. </w:t>
      </w:r>
      <w:r>
        <w:t xml:space="preserve">Taakbeheer toont: 6,4 GB van 8 GB in gebruik. Hoeveel procent van het RAM is in gebruik? Schrijf je berekening.</w:t>
      </w:r>
    </w:p>
    <w:p>
      <w:pPr/>
      <w:r>
        <w:rPr>
          <w:b/>
          <w:color w:val="2E9E46"/>
        </w:rPr>
        <w:t xml:space="preserve">6,4 ÷ 8 × 100 = 80 %</w:t>
      </w:r>
    </w:p>
    <w:p>
      <w:pPr>
        <w:keepNext/>
        <w:spacing w:before="200" w:after="80"/>
      </w:pPr>
      <w:r>
        <w:rPr>
          <w:b/>
        </w:rPr>
        <w:t xml:space="preserve">21. </w:t>
      </w:r>
      <w:r>
        <w:t xml:space="preserve">Taakbeheer toont: 3,7 GB van 4 GB in gebruik bij gewoon surfen. Hoeveel procent is dat? Wat is je advies?</w:t>
      </w:r>
    </w:p>
    <w:p>
      <w:pPr/>
      <w:r>
        <w:rPr>
          <w:b/>
          <w:color w:val="2E9E46"/>
        </w:rPr>
        <w:t xml:space="preserve">3,7 ÷ 4 × 100 ≈ 93 %. Het RAM zit bijna vol bij gewoon werk: programma's sluiten helpt even, maar extra RAM bijsteken is de echte oplossing.</w:t>
      </w:r>
    </w:p>
    <w:p>
      <w:pPr>
        <w:keepNext/>
        <w:spacing w:before="200" w:after="80"/>
      </w:pPr>
      <w:r>
        <w:rPr>
          <w:b/>
        </w:rPr>
        <w:t xml:space="preserve">22. </w:t>
      </w:r>
      <w:r>
        <w:t xml:space="preserve">Een programma reageert niet meer. Hoe sluit je het? Wat is het risico?</w:t>
      </w:r>
    </w:p>
    <w:p>
      <w:pPr/>
      <w:r>
        <w:rPr>
          <w:b/>
          <w:color w:val="2E9E46"/>
        </w:rPr>
        <w:t xml:space="preserve">Taakbeheer → Processen → rechtsklik op het programma → Taak beëindigen. Wat niet opgeslagen was, ben je kwijt.</w:t>
      </w:r>
    </w:p>
    <w:p>
      <w:pPr>
        <w:keepNext/>
        <w:spacing w:before="200" w:after="80"/>
      </w:pPr>
      <w:r>
        <w:rPr>
          <w:b/>
        </w:rPr>
        <w:t xml:space="preserve">23. </w:t>
      </w:r>
      <w:r>
        <w:t xml:space="preserve">Sara volgt een online les op een laptop met 8 GB RAM. Open: Teams (videogesprek), Chrome met 25 tabbladen, Spotify, Word en een game launcher. Beeld en geluid haperen. Welke drie dingen sluit ze eerst? Waarom laat ze Teams open?</w:t>
      </w:r>
    </w:p>
    <w:p>
      <w:pPr/>
      <w:r>
        <w:rPr>
          <w:b/>
          <w:color w:val="2E9E46"/>
        </w:rPr>
        <w:t xml:space="preserve">De game launcher, Spotify en de tabbladen die ze niet nodig heeft. Teams heeft ze nodig voor de les. Let op: launchers en Spotify blijven soms in het systeemvak naast de klok draaien; daar sluit je ze met rechtsklik → Afsluiten.</w:t>
      </w:r>
    </w:p>
    <w:p>
      <w:pPr>
        <w:pStyle w:val="hoofdtitel"/>
        <w:keepNext/>
      </w:pPr>
      <w:r>
        <w:t xml:space="preserve">Een verouderde pc</w:t>
      </w:r>
    </w:p>
    <w:p>
      <w:pPr>
        <w:keepNext/>
        <w:spacing w:before="200" w:after="80"/>
      </w:pPr>
      <w:r>
        <w:rPr>
          <w:b/>
        </w:rPr>
        <w:t xml:space="preserve">24. </w:t>
      </w:r>
      <w:r>
        <w:rPr>
          <w:b/>
          <w:color w:val="2E9E46"/>
        </w:rPr>
        <w:t xml:space="preserve">Op je eigen pc. </w:t>
      </w:r>
      <w:r>
        <w:t xml:space="preserve">Open Taakbeheer → Prestaties en Instellingen → Systeem → Info.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CPU: gebruik (%)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Geheugen: … GB van … GB in gebruik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Geheugen in gebruik (%), berekend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gebruikt ÷ totaal × 100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Schijf 0: SSD of HDD?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staat rechtsboven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Windows-versie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25. </w:t>
      </w:r>
      <w:r>
        <w:t xml:space="preserve">Geef bij elke pc het beste advies.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Pc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Advies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Pc uit 2016 · 8 GB RAM · 1 TB HDD · Windows 11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HDD vervangen door een SSD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Laptop · 4 GB RAM · SSD · geheugen bij surfen op 95 %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RAM bijsteken (8 of 16 GB), als het niet vastgesoldeerd is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Pc uit 2021 · 16 GB RAM · SSD · nog Windows 10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Overstappen naar Windows 11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26. </w:t>
      </w:r>
      <w:r>
        <w:t xml:space="preserve">Sinds wanneer krijgt Windows 10 geen gewone gratis updates meer?</w:t>
      </w:r>
    </w:p>
    <w:p>
      <w:pPr/>
      <w:r>
        <w:rPr>
          <w:b/>
          <w:color w:val="2E9E46"/>
        </w:rPr>
        <w:t xml:space="preserve">14 oktober 2025</w:t>
      </w:r>
    </w:p>
    <w:p>
      <w:pPr>
        <w:keepNext/>
        <w:spacing w:before="200" w:after="80"/>
      </w:pPr>
      <w:r>
        <w:rPr>
          <w:b/>
        </w:rPr>
        <w:t xml:space="preserve">27. </w:t>
      </w:r>
      <w:r>
        <w:t xml:space="preserve">Welke beveiligingschip vraagt Windows 11?</w:t>
      </w:r>
    </w:p>
    <w:p>
      <w:pPr/>
      <w:r>
        <w:rPr>
          <w:b/>
          <w:color w:val="2E9E46"/>
        </w:rPr>
        <w:t xml:space="preserve">TPM 2.0</w:t>
      </w:r>
    </w:p>
    <w:p>
      <w:pPr>
        <w:keepNext/>
        <w:spacing w:before="200" w:after="80"/>
      </w:pPr>
      <w:r>
        <w:rPr>
          <w:b/>
        </w:rPr>
        <w:t xml:space="preserve">28. </w:t>
      </w:r>
      <w:r>
        <w:t xml:space="preserve">Waarom is een nieuwe processor in een oude pc steken zelden een goed idee?</w:t>
      </w:r>
    </w:p>
    <w:p>
      <w:pPr/>
      <w:r>
        <w:rPr>
          <w:b/>
          <w:color w:val="2E9E46"/>
        </w:rPr>
        <w:t xml:space="preserve">Een processor moet passen in de processorvoet van het moederbord. Voor een betere processor heb je vaak ook een nieuw moederbord en nieuw RAM nodig: dan kost het bijna even veel als een nieuwe pc.</w:t>
      </w:r>
    </w:p>
    <w:p>
      <w:r>
        <w:br w:type="page"/>
      </w:r>
    </w:p>
    <w:p>
      <w:pPr>
        <w:pStyle w:val="subtitel"/>
        <w:keepNext/>
      </w:pPr>
      <w:r>
        <w:t xml:space="preserve">Deel 2 – maak je na de laatste uitleg (vragen 29–60)</w:t>
      </w:r>
    </w:p>
    <w:p>
      <w:pPr>
        <w:pStyle w:val="hoofdtitel"/>
        <w:keepNext/>
      </w:pPr>
      <w:r>
        <w:t xml:space="preserve">Updates</w:t>
      </w:r>
    </w:p>
    <w:p>
      <w:pPr>
        <w:keepNext/>
        <w:spacing w:before="200" w:after="80"/>
      </w:pPr>
      <w:r>
        <w:rPr>
          <w:b/>
        </w:rPr>
        <w:t xml:space="preserve">29. </w:t>
      </w:r>
      <w:r>
        <w:t xml:space="preserve">Waar klik je? Schrijf het pad in Instellingen.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781"/>
      </w:tblGrid>
      <w:tr>
        <w:trPr>
          <w:cantSplit/>
          <w:trHeight w:val="454"/>
          <w:tblHeader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Je wil …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Pad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weten of er Windows-updates klaarstaan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Windows Update → Naar updates zoeken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nakijken of een vorige update misliep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Windows Update → Updategeschiedenis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Word en Excel mee laten bijwerken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Windows Update → Geavanceerde opties → Updates voor andere Microsoft-producten ontvangen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geen herstart tussen 8 en 17 uur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Windows Update → Geavanceerde opties → Actieve uren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30. </w:t>
      </w:r>
      <w:r>
        <w:t xml:space="preserve">Hoe werk je andere programma's (Chrome, VLC, 7-Zip) in één keer bij?</w:t>
      </w:r>
    </w:p>
    <w:p>
      <w:pPr/>
      <w:r>
        <w:rPr>
          <w:b/>
          <w:color w:val="2E9E46"/>
        </w:rPr>
        <w:t xml:space="preserve">Met een software-updater, bv. winget (in Terminal: winget upgrade --all) of Patch My PC.</w:t>
      </w:r>
    </w:p>
    <w:p>
      <w:pPr>
        <w:keepNext/>
        <w:spacing w:before="200" w:after="80"/>
      </w:pPr>
      <w:r>
        <w:rPr>
          <w:b/>
        </w:rPr>
        <w:t xml:space="preserve">31. </w:t>
      </w:r>
      <w:r>
        <w:t xml:space="preserve">Is Windows Update uitschakelen een goede manier om je pc sneller te maken? Waarom (niet)?</w:t>
      </w:r>
    </w:p>
    <w:p>
      <w:pPr/>
      <w:r>
        <w:rPr>
          <w:b/>
          <w:color w:val="2E9E46"/>
        </w:rPr>
        <w:t xml:space="preserve">Nee. Je mist beveiligingsupdates en oplossingen voor fouten. Plan updates liever met actieve uren.</w:t>
      </w:r>
    </w:p>
    <w:p>
      <w:pPr>
        <w:keepNext/>
        <w:spacing w:before="200" w:after="80"/>
      </w:pPr>
      <w:r>
        <w:rPr>
          <w:b/>
        </w:rPr>
        <w:t xml:space="preserve">32. </w:t>
      </w:r>
      <w:r>
        <w:t xml:space="preserve">Waarom is je pc soms traag terwijl er updates lopen?</w:t>
      </w:r>
    </w:p>
    <w:p>
      <w:pPr/>
      <w:r>
        <w:rPr>
          <w:b/>
          <w:color w:val="2E9E46"/>
        </w:rPr>
        <w:t xml:space="preserve">De pc downloadt en installeert op de achtergrond: dat gebruikt schijf, processor en internet. Na de installatie en herstart is dat voorbij.</w:t>
      </w:r>
    </w:p>
    <w:p>
      <w:pPr>
        <w:keepNext/>
        <w:spacing w:before="200" w:after="80"/>
      </w:pPr>
      <w:r>
        <w:rPr>
          <w:b/>
        </w:rPr>
        <w:t xml:space="preserve">33. </w:t>
      </w:r>
      <w:r>
        <w:t xml:space="preserve">Wat is een stuurprogramma (driver)? Waar haal je een nieuwe versie?</w:t>
      </w:r>
    </w:p>
    <w:p>
      <w:pPr/>
      <w:r>
        <w:rPr>
          <w:b/>
          <w:color w:val="2E9E46"/>
        </w:rPr>
        <w:t xml:space="preserve">Software die Windows laat samenwerken met een stuk hardware, bv. de grafische kaart. Via Windows Update of de website van de fabrikant.</w:t>
      </w:r>
    </w:p>
    <w:p>
      <w:pPr>
        <w:keepNext/>
        <w:spacing w:before="200" w:after="80"/>
      </w:pPr>
      <w:r>
        <w:rPr>
          <w:b/>
        </w:rPr>
        <w:t xml:space="preserve">34. </w:t>
      </w:r>
      <w:r>
        <w:t xml:space="preserve">Je laptop toont "Werken aan updates 35 %. Zet de computer niet uit." Je moet over 10 minuten presenteren. Trek je de stekker uit? Hoe voorkom je dit de volgende keer?</w:t>
      </w:r>
    </w:p>
    <w:p>
      <w:pPr/>
      <w:r>
        <w:rPr>
          <w:b/>
          <w:color w:val="2E9E46"/>
        </w:rPr>
        <w:t xml:space="preserve">Nee: een onderbroken update kan Windows beschadigen. Wacht of gebruik een andere pc. Voorkomen: actieve uren instellen en klaarstaande updates zelf installeren op een rustig moment.</w:t>
      </w:r>
    </w:p>
    <w:p>
      <w:pPr>
        <w:pStyle w:val="hoofdtitel"/>
        <w:keepNext/>
      </w:pPr>
      <w:r>
        <w:t xml:space="preserve">Virussen en malware</w:t>
      </w:r>
    </w:p>
    <w:p>
      <w:pPr>
        <w:keepNext/>
        <w:spacing w:before="200" w:after="80"/>
      </w:pPr>
      <w:r>
        <w:rPr>
          <w:b/>
        </w:rPr>
        <w:t xml:space="preserve">35. </w:t>
      </w:r>
      <w:r>
        <w:t xml:space="preserve">Waar of niet waar? Zet een kruisje.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1390"/>
        <w:gridCol w:w="1391"/>
      </w:tblGrid>
      <w:tr>
        <w:trPr>
          <w:cantSplit/>
          <w:trHeight w:val="454"/>
          <w:tblHeader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Uitspraak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Waar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Niet waar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Twee antivirusprogramma's die allebei realtime werken, zijn veiliger.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heeft een ingebouwde antivirus: Microsoft Defender.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on-demand scanner draait niet continu op de achtergrond.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antivirus moet je regelmatig updaten.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Bij elke installatie schakel je best je antivirus uit.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36. </w:t>
      </w:r>
      <w:r>
        <w:t xml:space="preserve">Noem drie signalen dat er malware op een pc staat.</w:t>
      </w:r>
    </w:p>
    <w:p>
      <w:pPr/>
      <w:r>
        <w:rPr>
          <w:b/>
          <w:color w:val="2E9E46"/>
        </w:rPr>
        <w:t xml:space="preserve">Drie van: pop-ups of veel reclame · een andere startpagina of zoekmachine · onbekende programma's of werkbalken · de processor hoog zonder reden · de ventilator draait voluit.</w:t>
      </w:r>
    </w:p>
    <w:p>
      <w:pPr>
        <w:keepNext/>
        <w:spacing w:before="200" w:after="80"/>
      </w:pPr>
      <w:r>
        <w:rPr>
          <w:b/>
        </w:rPr>
        <w:t xml:space="preserve">37. </w:t>
      </w:r>
      <w:r>
        <w:rPr>
          <w:b/>
          <w:color w:val="2E9E46"/>
        </w:rPr>
        <w:t xml:space="preserve">Op je eigen pc. </w:t>
      </w:r>
      <w:r>
        <w:t xml:space="preserve">Open Windows-beveiliging → Virus- en bedreigingsbeveiliging.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Welke antivirus beschermt deze pc?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meestal Microsoft Defender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Wanneer was de laatste scan?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langer dan een maand: snelle scan starten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38. </w:t>
      </w:r>
      <w:r>
        <w:t xml:space="preserve">Welke scan van Microsoft Defender kies je?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Situatie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Scan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gewone, regelmatige controle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Snelle scan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vermoedt dat er iets mis is met de pc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Volledige scan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Malware die na een scan steeds terugkomt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Microsoft Defender Offline-scan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39. </w:t>
      </w:r>
      <w:r>
        <w:t xml:space="preserve">In Taakbeheer vraagt een proces met een onbekende naam 60 % CPU, ook als je niets doet. Wat doe je?</w:t>
      </w:r>
    </w:p>
    <w:p>
      <w:pPr/>
      <w:r>
        <w:rPr>
          <w:b/>
          <w:color w:val="2E9E46"/>
        </w:rPr>
        <w:t xml:space="preserve">Rechtsklik op het proces → Online zoeken om te zien wat het is. Is het verdacht: een volledige scan, daarna een tweede scanner als controle.</w:t>
      </w:r>
    </w:p>
    <w:p>
      <w:pPr>
        <w:keepNext/>
        <w:spacing w:before="200" w:after="80"/>
      </w:pPr>
      <w:r>
        <w:rPr>
          <w:b/>
        </w:rPr>
        <w:t xml:space="preserve">40. </w:t>
      </w:r>
      <w:r>
        <w:t xml:space="preserve">Welke soort malware is het? Kies uit: ransomware · spyware · adware · cryptominer · trojaans paard · worm.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Wat doet het?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Soort malware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Versleutelt je bestanden en vraagt losgeld.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ransomware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Gebruikt stiekem je processor om cryptomunten te maken; de ventilator draait voluit.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cryptominer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Toont ongevraagd pop-ups en reclame.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adware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Volgt wat je typt en surft en stuurt dat door.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spyware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Doet zich voor als een nuttig gratis programma, maar verbergt kwaadaardige software.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trojaans paard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Verspreidt zichzelf over het netwerk naar andere pc's.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worm</w:t>
            </w:r>
          </w:p>
        </w:tc>
      </w:tr>
    </w:tbl>
    <w:p>
      <w:pPr>
        <w:spacing w:before="0" w:after="0"/>
      </w:pPr>
    </w:p>
    <w:p>
      <w:pPr/>
      <w:r>
        <w:rPr>
          <w:i/>
        </w:rPr>
        <w:t xml:space="preserve">Vooral de cryptominer maakt een pc traag (processor op 100 %), maar ook adware en spyware draaien voortdurend op de achtergrond.</w:t>
      </w:r>
    </w:p>
    <w:p>
      <w:pPr>
        <w:keepNext/>
        <w:spacing w:before="200" w:after="80"/>
      </w:pPr>
      <w:r>
        <w:rPr>
          <w:b/>
        </w:rPr>
        <w:t xml:space="preserve">41. </w:t>
      </w:r>
      <w:r>
        <w:t xml:space="preserve">Waar zet je in Windows-beveiliging de bescherming tegen ongewenste extra programma's (zoals werkbalken) aan?</w:t>
      </w:r>
    </w:p>
    <w:p>
      <w:pPr/>
      <w:r>
        <w:rPr>
          <w:b/>
          <w:color w:val="2E9E46"/>
        </w:rPr>
        <w:t xml:space="preserve">App- en browserbeheer → Bescherming op basis van reputatie → Potentieel ongewenste apps blokkeren.</w:t>
      </w:r>
    </w:p>
    <w:p>
      <w:pPr>
        <w:pStyle w:val="hoofdtitel"/>
        <w:keepNext/>
      </w:pPr>
      <w:r>
        <w:t xml:space="preserve">Opstarten: BIOS/UEFI</w:t>
      </w:r>
    </w:p>
    <w:p>
      <w:pPr>
        <w:keepNext/>
        <w:spacing w:before="200" w:after="80"/>
      </w:pPr>
      <w:r>
        <w:rPr>
          <w:b/>
        </w:rPr>
        <w:t xml:space="preserve">42. </w:t>
      </w:r>
      <w:r>
        <w:t xml:space="preserve">Zet de stappen van het opstarten in de juiste volgorde: nummer ze van 1 tot 6.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8300"/>
        <w:gridCol w:w="1481"/>
      </w:tblGrid>
      <w:tr>
        <w:trPr>
          <w:cantSplit/>
          <w:trHeight w:val="454"/>
          <w:tblHeader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Stap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Nr.</w:t>
            </w: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meldt je aan.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5</w:t>
            </w: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firmware zoekt de opstartschijf volgens de bootvolgorde.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3</w:t>
            </w: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drukt op de aan-knop.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1</w:t>
            </w: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opstartprogramma's starten mee op.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6</w:t>
            </w: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wordt geladen.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4</w:t>
            </w: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firmware (BIOS/UEFI) voert de POST uit.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2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43. </w:t>
      </w:r>
      <w:r>
        <w:t xml:space="preserve">Waarvoor staat POST?</w:t>
      </w:r>
    </w:p>
    <w:p>
      <w:pPr/>
      <w:r>
        <w:rPr>
          <w:b/>
          <w:color w:val="2E9E46"/>
        </w:rPr>
        <w:t xml:space="preserve">Power-On Self-Test: de controle van de hardware net na het aanzetten.</w:t>
      </w:r>
    </w:p>
    <w:p>
      <w:pPr>
        <w:keepNext/>
        <w:spacing w:before="200" w:after="80"/>
      </w:pPr>
      <w:r>
        <w:rPr>
          <w:b/>
        </w:rPr>
        <w:t xml:space="preserve">44. </w:t>
      </w:r>
      <w:r>
        <w:t xml:space="preserve">Kan je de POST helemaal uitschakelen? Wat kan je wél doen om het opstarten te versnellen? Noem twee dingen.</w:t>
      </w:r>
    </w:p>
    <w:p>
      <w:pPr/>
      <w:r>
        <w:rPr>
          <w:b/>
          <w:color w:val="2E9E46"/>
        </w:rPr>
        <w:t xml:space="preserve">Nee. Twee van: Fast Boot (Quick Boot) aanzetten in de UEFI · de Windows-schijf bovenaan de bootvolgorde zetten · ongebruikte hardware uitschakelen in de UEFI · ongebruikte hardware eruit halen.</w:t>
      </w:r>
    </w:p>
    <w:p>
      <w:pPr>
        <w:keepNext/>
        <w:spacing w:before="200" w:after="80"/>
      </w:pPr>
      <w:r>
        <w:rPr>
          <w:b/>
        </w:rPr>
        <w:t xml:space="preserve">45. </w:t>
      </w:r>
      <w:r>
        <w:t xml:space="preserve">Waarom zet je de Windows-schijf bovenaan de bootvolgorde?</w:t>
      </w:r>
    </w:p>
    <w:p>
      <w:pPr/>
      <w:r>
        <w:rPr>
          <w:b/>
          <w:color w:val="2E9E46"/>
        </w:rPr>
        <w:t xml:space="preserve">Dan zoekt de pc niet eerst op usb, dvd of het netwerk naar een besturingssysteem, en verliest hij daar geen tijd.</w:t>
      </w:r>
    </w:p>
    <w:p>
      <w:pPr>
        <w:keepNext/>
        <w:spacing w:before="200" w:after="80"/>
      </w:pPr>
      <w:r>
        <w:rPr>
          <w:b/>
        </w:rPr>
        <w:t xml:space="preserve">46. </w:t>
      </w:r>
      <w:r>
        <w:t xml:space="preserve">Wat doe je vóór je iets wijzigt in de UEFI? Waarom?</w:t>
      </w:r>
    </w:p>
    <w:p>
      <w:pPr/>
      <w:r>
        <w:rPr>
          <w:b/>
          <w:color w:val="2E9E46"/>
        </w:rPr>
        <w:t xml:space="preserve">Een foto nemen van de instellingen. Een verkeerde instelling kan de pc laten weigeren op te starten; zo zet je alles terug (of kies je "Load defaults").</w:t>
      </w:r>
    </w:p>
    <w:p>
      <w:pPr>
        <w:pStyle w:val="hoofdtitel"/>
        <w:keepNext/>
      </w:pPr>
      <w:r>
        <w:t xml:space="preserve">Opslag: te vol, te traag of versleten</w:t>
      </w:r>
    </w:p>
    <w:p>
      <w:pPr>
        <w:keepNext/>
        <w:spacing w:before="200" w:after="80"/>
      </w:pPr>
      <w:r>
        <w:rPr>
          <w:b/>
        </w:rPr>
        <w:t xml:space="preserve">47. </w:t>
      </w:r>
      <w:r>
        <w:t xml:space="preserve">Rangschik van traag (1) naar snel (4): SSD · HDD · NVMe-SSD · SSHD.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>
        <w:trPr>
          <w:cantSplit/>
          <w:trHeight w:val="454"/>
          <w:tblHeader/>
        </w:trPr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1 (traagst)</w:t>
            </w: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2</w:t>
            </w: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3</w:t>
            </w:r>
          </w:p>
        </w:tc>
        <w:tc>
          <w:tcPr>
            <w:tcW w:w="2446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4 (snelst)</w:t>
            </w:r>
          </w:p>
        </w:tc>
      </w:tr>
      <w:tr>
        <w:trPr>
          <w:cantSplit/>
          <w:trHeight w:val="510"/>
        </w:trPr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HDD</w:t>
            </w: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SSHD</w:t>
            </w: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SSD</w:t>
            </w:r>
          </w:p>
        </w:tc>
        <w:tc>
          <w:tcPr>
            <w:tcW w:w="2446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NVMe-SSD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48. </w:t>
      </w:r>
      <w:r>
        <w:t xml:space="preserve">Bereken het percentage vrije ruimte en beoordeel: te vol (minder dan 10 %), krap (10–15 %) of genoeg (15 % of meer).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2700"/>
        <w:gridCol w:w="1500"/>
        <w:gridCol w:w="2281"/>
      </w:tblGrid>
      <w:tr>
        <w:trPr>
          <w:cantSplit/>
          <w:trHeight w:val="454"/>
          <w:tblHeader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Station C: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Berekening</w:t>
            </w: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% vrij</w:t>
            </w: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Oordeel</w:t>
            </w: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48 GB vrij van 476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48 ÷ 476 × 100</w:t>
            </w: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10 %</w:t>
            </w: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krap</w:t>
            </w: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GB vrij van 128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6 ÷ 128 × 100</w:t>
            </w: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5 %</w:t>
            </w: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te vol</w:t>
            </w: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95 GB vrij van 237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95 ÷ 237 × 100</w:t>
            </w: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40 %</w:t>
            </w: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genoeg</w:t>
            </w: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Op je eigen pc (Verkenner → Deze pc): … GB vrij van …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vrij ÷ totaal × 100</w:t>
            </w: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grenzen 10 % en 15 %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49. </w:t>
      </w:r>
      <w:r>
        <w:t xml:space="preserve">Waar of niet waar? Zet een kruisje.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1390"/>
        <w:gridCol w:w="1391"/>
      </w:tblGrid>
      <w:tr>
        <w:trPr>
          <w:cantSplit/>
          <w:trHeight w:val="454"/>
          <w:tblHeader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Uitspraak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Waar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Niet waar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SSD moet je regelmatig zelf defragmenteren.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"Vrije schijfruimte wissen" maakt je pc sneller.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Schijfopruiming verwijdert tijdelijke en overbodige bestanden.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50. </w:t>
      </w:r>
      <w:r>
        <w:t xml:space="preserve">Waarom heeft Windows vrije ruimte op station C: nodig? Noem twee redenen.</w:t>
      </w:r>
    </w:p>
    <w:p>
      <w:pPr/>
      <w:r>
        <w:rPr>
          <w:b/>
          <w:color w:val="2E9E46"/>
        </w:rPr>
        <w:t xml:space="preserve">Twee van: om updates te downloaden en te installeren · voor tijdelijke bestanden · voor het wisselbestand.</w:t>
      </w:r>
    </w:p>
    <w:p>
      <w:pPr>
        <w:keepNext/>
        <w:spacing w:before="200" w:after="80"/>
      </w:pPr>
      <w:r>
        <w:rPr>
          <w:b/>
        </w:rPr>
        <w:t xml:space="preserve">51. </w:t>
      </w:r>
      <w:r>
        <w:t xml:space="preserve">Hoe start je Schijfopruiming, en welke extra knop gebruik je om ook oude updatebestanden op te ruimen?</w:t>
      </w:r>
    </w:p>
    <w:p>
      <w:pPr/>
      <w:r>
        <w:rPr>
          <w:b/>
          <w:color w:val="2E9E46"/>
        </w:rPr>
        <w:t xml:space="preserve">Typ "Schijfopruiming" in het startmenu en kies station C:. Klik daarna op "Systeembestanden opschonen".</w:t>
      </w:r>
    </w:p>
    <w:p>
      <w:pPr>
        <w:keepNext/>
        <w:spacing w:before="200" w:after="80"/>
      </w:pPr>
      <w:r>
        <w:rPr>
          <w:b/>
        </w:rPr>
        <w:t xml:space="preserve">52. </w:t>
      </w:r>
      <w:r>
        <w:t xml:space="preserve">CrystalDiskInfo toont bij je harde schijf de status "Let op" (geel). Wat doe je eerst? Waarom?</w:t>
      </w:r>
    </w:p>
    <w:p>
      <w:pPr/>
      <w:r>
        <w:rPr>
          <w:b/>
          <w:color w:val="2E9E46"/>
        </w:rPr>
        <w:t xml:space="preserve">Meteen een back-up maken van je belangrijke bestanden en de schijf (laten) vervangen, liefst door een SSD. Een schijf met SMART-waarschuwingen kan elk moment uitvallen en is vaak traag.</w:t>
      </w:r>
    </w:p>
    <w:p>
      <w:pPr>
        <w:keepNext/>
        <w:spacing w:before="200" w:after="80"/>
      </w:pPr>
      <w:r>
        <w:rPr>
          <w:b/>
        </w:rPr>
        <w:t xml:space="preserve">53. </w:t>
      </w:r>
      <w:r>
        <w:t xml:space="preserve">Een oude pc maakt klikkende geluiden en bestanden openen duurt lang. Welke twee controles doe je (na een back-up)?</w:t>
      </w:r>
    </w:p>
    <w:p>
      <w:pPr/>
      <w:r>
        <w:rPr>
          <w:b/>
          <w:color w:val="2E9E46"/>
        </w:rPr>
        <w:t xml:space="preserve">De SMART-status bekijken met CrystalDiskInfo, en een foutcontrole: Verkenner → rechtsklik C: → Eigenschappen → Extra → Foutcontrole → Controleren (of chkdsk).</w:t>
      </w:r>
    </w:p>
    <w:p>
      <w:pPr>
        <w:keepNext/>
        <w:spacing w:before="200" w:after="80"/>
      </w:pPr>
      <w:r>
        <w:rPr>
          <w:b/>
        </w:rPr>
        <w:t xml:space="preserve">54. </w:t>
      </w:r>
      <w:r>
        <w:t xml:space="preserve">Moet je een HDD defragmenteren? Wie doet dat?</w:t>
      </w:r>
    </w:p>
    <w:p>
      <w:pPr/>
      <w:r>
        <w:rPr>
          <w:b/>
          <w:color w:val="2E9E46"/>
        </w:rPr>
        <w:t xml:space="preserve">Ja, dat helpt een HDD. Windows doet het automatisch (wekelijks) via "Stations optimaliseren".</w:t>
      </w:r>
    </w:p>
    <w:p>
      <w:pPr/>
      <w:r>
        <w:rPr>
          <w:i/>
        </w:rPr>
        <w:t xml:space="preserve">Waar/niet waar over opslag: een SSD krijgt automatisch TRIM via "Stations optimaliseren"; vrije ruimte wissen maakt verwijderde bestanden onherstelbaar (privacy), maar niet sneller.</w:t>
      </w:r>
    </w:p>
    <w:p>
      <w:pPr>
        <w:pStyle w:val="hoofdtitel"/>
        <w:keepNext/>
      </w:pPr>
      <w:r>
        <w:t xml:space="preserve">Synchronisatie en cloudopslag</w:t>
      </w:r>
    </w:p>
    <w:p>
      <w:pPr>
        <w:keepNext/>
        <w:spacing w:before="200" w:after="80"/>
      </w:pPr>
      <w:r>
        <w:rPr>
          <w:b/>
        </w:rPr>
        <w:t xml:space="preserve">55. </w:t>
      </w:r>
      <w:r>
        <w:t xml:space="preserve">Wat doet een synchronisatie-app zoals OneDrive of Google Drive? Waarom kan je pc daardoor trager worden?</w:t>
      </w:r>
    </w:p>
    <w:p>
      <w:pPr/>
      <w:r>
        <w:rPr>
          <w:b/>
          <w:color w:val="2E9E46"/>
        </w:rPr>
        <w:t xml:space="preserve">Ze houdt dezelfde bestanden gelijk op je pc en in de cloud: wat verandert, wordt geüpload of gedownload. Dat gebruikt internet, schijf en processor, vooral bij veel of grote bestanden (de eerste keer, of na het kopiëren van video's).</w:t>
      </w:r>
    </w:p>
    <w:p>
      <w:pPr>
        <w:keepNext/>
        <w:spacing w:before="200" w:after="80"/>
      </w:pPr>
      <w:r>
        <w:rPr>
          <w:b/>
        </w:rPr>
        <w:t xml:space="preserve">56. </w:t>
      </w:r>
      <w:r>
        <w:t xml:space="preserve">Je moet nu een online toets maken, maar OneDrive is 4 000 foto's aan het uploaden. Wat doe je?</w:t>
      </w:r>
    </w:p>
    <w:p>
      <w:pPr/>
      <w:r>
        <w:rPr>
          <w:b/>
          <w:color w:val="2E9E46"/>
        </w:rPr>
        <w:t xml:space="preserve">De synchronisatie onderbreken: klik op het OneDrive-wolkje → tandwiel → Synchronisatie onderbreken → 2, 8 of 24 uur. Daarna weer hervatten.</w:t>
      </w:r>
    </w:p>
    <w:p>
      <w:pPr>
        <w:keepNext/>
        <w:spacing w:before="200" w:after="80"/>
      </w:pPr>
      <w:r>
        <w:rPr>
          <w:b/>
        </w:rPr>
        <w:t xml:space="preserve">57. </w:t>
      </w:r>
      <w:r>
        <w:t xml:space="preserve">OneDrive heeft Bestanden op aanvraag. Wat betekent het icoontje in de kolom Status van Verkenner?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781"/>
      </w:tblGrid>
      <w:tr>
        <w:trPr>
          <w:cantSplit/>
          <w:trHeight w:val="454"/>
          <w:tblHeader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Icoontje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Betekenis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Blauw wolkje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Alleen online: neemt geen ruimte in op de pc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Wit rondje met groen vinkje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Lokaal beschikbaar: gedownload omdat je het opende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Groen rondje met wit vinkje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Altijd behouden op dit apparaat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Twee blauwe pijlen in een cirkel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Bezig met synchroniseren</w:t>
            </w: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58. </w:t>
      </w:r>
      <w:r>
        <w:t xml:space="preserve">Waar of niet waar? Zet een kruisje.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1390"/>
        <w:gridCol w:w="1391"/>
      </w:tblGrid>
      <w:tr>
        <w:trPr>
          <w:cantSplit/>
          <w:trHeight w:val="454"/>
          <w:tblHeader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Uitspraak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Waar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Niet waar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Met Bestanden op aanvraag bespaar je ruimte op je schijf.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Synchronisatie is hetzelfde als een back-up.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Verwijder je een gesynchroniseerd bestand op je pc, dan verdwijnt het ook uit de cloud.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Laat best twee sync-apps dezelfde map synchroniseren, dat is veiliger.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X</w:t>
            </w:r>
          </w:p>
        </w:tc>
      </w:tr>
    </w:tbl>
    <w:p>
      <w:pPr>
        <w:spacing w:before="0" w:after="0"/>
      </w:pPr>
    </w:p>
    <w:p>
      <w:pPr/>
      <w:r>
        <w:rPr>
          <w:i/>
        </w:rPr>
        <w:t xml:space="preserve">Een verwijderd bestand staat bij OneDrive nog een tijd in de online prullenbak (persoonlijk account: 30 dagen). Toch is synchronisatie geen back-up: een fout of ransomware wordt ook gesynchroniseerd.</w:t>
      </w:r>
    </w:p>
    <w:p>
      <w:pPr>
        <w:keepNext/>
        <w:spacing w:before="200" w:after="80"/>
      </w:pPr>
      <w:r>
        <w:rPr>
          <w:b/>
        </w:rPr>
        <w:t xml:space="preserve">59. </w:t>
      </w:r>
      <w:r>
        <w:rPr>
          <w:b/>
          <w:color w:val="2E9E46"/>
        </w:rPr>
        <w:t xml:space="preserve">Op je eigen pc. </w:t>
      </w:r>
      <w:r>
        <w:t xml:space="preserve">Kijk in het systeemvak naast de klok.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Welke synchronisatie-app(s) draaien er? (OneDrive, Google Drive, Dropbox, iCloud …)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Is er nu iets aan het synchroniseren? (blauwe pijltjes)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verschilt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Staat Bestanden op aanvraag aan? (OneDrive → Instellingen → Synchroniseren en back-up maken → Geavanceerde instellingen)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meestal aan</w:t>
            </w:r>
          </w:p>
        </w:tc>
      </w:tr>
    </w:tbl>
    <w:p>
      <w:pPr>
        <w:spacing w:before="0" w:after="0"/>
      </w:pPr>
    </w:p>
    <w:p>
      <w:pPr>
        <w:pStyle w:val="hoofdtitel"/>
        <w:keepNext/>
      </w:pPr>
      <w:r>
        <w:t xml:space="preserve">Pc-dokter: alles samen</w:t>
      </w:r>
    </w:p>
    <w:p>
      <w:pPr>
        <w:keepNext/>
        <w:spacing w:before="200" w:after="80"/>
      </w:pPr>
      <w:r>
        <w:rPr>
          <w:b/>
        </w:rPr>
        <w:t xml:space="preserve">60. </w:t>
      </w:r>
      <w:r>
        <w:t xml:space="preserve">Slotopdracht (extra, als je klaar bent). Vul voor elke klacht de oorzaak en de eerste oplossing in.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2600"/>
        <w:gridCol w:w="2981"/>
      </w:tblGrid>
      <w:tr>
        <w:trPr>
          <w:cantSplit/>
          <w:trHeight w:val="454"/>
          <w:tblHeader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Klacht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Oorzaak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Eerste oplossing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laptop doet 3 minuten over het opstarten. Taakbeheer → Opstarten toont 14 programma's met invloed "Hoog".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Te veel opstartprogramma's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Overbodige programma's uitschakelen in Taakbeheer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pc uit 2014 met een HDD: Schijf 100 %, CPU 20 %, Geheugen 50 %.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Te trage schijf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HDD vervangen door een SSD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Station C: heeft nog 3 GB vrij van 128 GB. Windows-updates mislukken.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Schijf te vol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Schijfopruiming, overbodige bestanden en programma's verwijderen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Na het installeren van gratis software: een nieuwe werkbalk, een andere zoekmachine en veel reclame.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Malware (adware)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Volledige scan, daarna tweede scanner; programma verwijderen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nieuw spel hapert. Het vraagt aanbevolen 16 GB RAM; de pc heeft 8 GB.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Te zwaar programma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Systeemvereisten vergelijken; RAM bijsteken of lagere instellingen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Twee antivirusprogramma's staan allebei op realtime en de pc reageert traag.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Twee realtime antivirusprogramma's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Eén antivirus verwijderen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Elke ochtend is de pc traag. In het systeemvak draaien OneDrive én Dropbox met blauwe pijltjes.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Synchronisatie op de achtergrond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Synchronisatie onderbreken of beperken; één sync-app per map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oude pc klikt en CrystalDiskInfo toont "Slecht".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Versleten harde schijf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2E9E46"/>
              </w:rPr>
              <w:t xml:space="preserve">Meteen back-up, schijf vervangen door een SSD</w:t>
            </w:r>
          </w:p>
        </w:tc>
      </w:tr>
    </w:tbl>
    <w:p>
      <w:pPr>
        <w:spacing w:before="0" w:after="0"/>
      </w:pPr>
    </w:p>
    <w:sectPr w:rsidR="00103D70" w:rsidRPr="00103D70" w:rsidSect="00DD1A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64" w:right="992" w:bottom="567" w:left="1134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5FC78" w14:textId="77777777" w:rsidR="00526C64" w:rsidRDefault="00526C64" w:rsidP="00644A56">
      <w:pPr>
        <w:spacing w:before="0" w:after="0"/>
      </w:pPr>
      <w:r>
        <w:separator/>
      </w:r>
    </w:p>
  </w:endnote>
  <w:endnote w:type="continuationSeparator" w:id="0">
    <w:p w14:paraId="1F9B7904" w14:textId="77777777" w:rsidR="00526C64" w:rsidRDefault="00526C64" w:rsidP="00644A5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819E2" w14:textId="77777777" w:rsidR="00526C64" w:rsidRDefault="00526C6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87892" w14:textId="7F858766" w:rsidR="00644A56" w:rsidRPr="00446E68" w:rsidRDefault="00526C64" w:rsidP="005761B5">
    <w:pPr>
      <w:pStyle w:val="Voettekst"/>
      <w:tabs>
        <w:tab w:val="clear" w:pos="9406"/>
        <w:tab w:val="right" w:pos="9356"/>
      </w:tabs>
      <w:spacing w:before="100" w:after="100"/>
      <w:ind w:left="-142" w:right="-142"/>
      <w:jc w:val="right"/>
      <w:rPr>
        <w:sz w:val="18"/>
        <w:szCs w:val="18"/>
      </w:rPr>
    </w:pPr>
    <w:r>
      <w:rPr>
        <w:noProof/>
      </w:rPr>
      <w:drawing>
        <wp:inline distT="0" distB="0" distL="0" distR="0" wp14:anchorId="5177F42C" wp14:editId="37732409">
          <wp:extent cx="6591600" cy="475200"/>
          <wp:effectExtent l="0" t="0" r="0" b="0"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84A66" w14:textId="328957E9" w:rsidR="006A76EF" w:rsidRDefault="00526C64" w:rsidP="006A76EF">
    <w:pPr>
      <w:pStyle w:val="Voettekst"/>
      <w:ind w:left="-284"/>
    </w:pPr>
    <w:r>
      <w:rPr>
        <w:noProof/>
      </w:rPr>
      <w:drawing>
        <wp:inline distT="0" distB="0" distL="0" distR="0" wp14:anchorId="548D271D" wp14:editId="6BF2F349">
          <wp:extent cx="6591600" cy="475200"/>
          <wp:effectExtent l="0" t="0" r="0" b="0"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D6550" w14:textId="77777777" w:rsidR="00526C64" w:rsidRDefault="00526C64" w:rsidP="00644A56">
      <w:pPr>
        <w:spacing w:before="0" w:after="0"/>
      </w:pPr>
      <w:r>
        <w:separator/>
      </w:r>
    </w:p>
  </w:footnote>
  <w:footnote w:type="continuationSeparator" w:id="0">
    <w:p w14:paraId="4F7842CC" w14:textId="77777777" w:rsidR="00526C64" w:rsidRDefault="00526C64" w:rsidP="00644A5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628BE" w14:textId="77777777" w:rsidR="00526C64" w:rsidRDefault="00526C6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E6E32" w14:textId="77777777" w:rsidR="00B354C2" w:rsidRDefault="00B354C2" w:rsidP="005761B5">
    <w:pPr>
      <w:pStyle w:val="Koptekst"/>
      <w:ind w:left="-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8B48" w14:textId="77777777" w:rsidR="00D4389F" w:rsidRDefault="00D4389F" w:rsidP="00D4389F">
    <w:pPr>
      <w:pStyle w:val="Koptekst"/>
      <w:ind w:left="-284"/>
    </w:pPr>
    <w:r w:rsidRPr="005761B5">
      <w:rPr>
        <w:noProof/>
        <w:lang w:eastAsia="nl-BE"/>
      </w:rPr>
      <w:drawing>
        <wp:inline distT="0" distB="0" distL="0" distR="0" wp14:anchorId="7DA7F343" wp14:editId="2F2C572A">
          <wp:extent cx="6534000" cy="957600"/>
          <wp:effectExtent l="0" t="0" r="635" b="0"/>
          <wp:docPr id="32" name="Afbeelding 32" descr="C:\Users\Christelle\Desktop\Focus huisstijl\definitieve huisstijl map\header GO CVO Focus vertikaal 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hristelle\Desktop\Focus huisstijl\definitieve huisstijl map\header GO CVO Focus vertikaal 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34000" cy="95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8E2"/>
    <w:multiLevelType w:val="hybridMultilevel"/>
    <w:tmpl w:val="43FEC002"/>
    <w:lvl w:ilvl="0" w:tplc="CE4855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776F5"/>
    <w:multiLevelType w:val="hybridMultilevel"/>
    <w:tmpl w:val="FFCE27A4"/>
    <w:lvl w:ilvl="0" w:tplc="36E09C88">
      <w:start w:val="1"/>
      <w:numFmt w:val="decimal"/>
      <w:pStyle w:val="hoofdtite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64"/>
    <w:rsid w:val="00103D70"/>
    <w:rsid w:val="0010525A"/>
    <w:rsid w:val="001661BE"/>
    <w:rsid w:val="00200298"/>
    <w:rsid w:val="00217818"/>
    <w:rsid w:val="00242064"/>
    <w:rsid w:val="0024665E"/>
    <w:rsid w:val="00264474"/>
    <w:rsid w:val="0028088D"/>
    <w:rsid w:val="002F30AE"/>
    <w:rsid w:val="00351E65"/>
    <w:rsid w:val="00391C8F"/>
    <w:rsid w:val="003B4EED"/>
    <w:rsid w:val="003E7E1C"/>
    <w:rsid w:val="00411B4D"/>
    <w:rsid w:val="004242EB"/>
    <w:rsid w:val="004428A0"/>
    <w:rsid w:val="00446E68"/>
    <w:rsid w:val="00473261"/>
    <w:rsid w:val="00483ACF"/>
    <w:rsid w:val="00502502"/>
    <w:rsid w:val="00505B00"/>
    <w:rsid w:val="00510859"/>
    <w:rsid w:val="00526C64"/>
    <w:rsid w:val="00540973"/>
    <w:rsid w:val="00566F42"/>
    <w:rsid w:val="005761B5"/>
    <w:rsid w:val="00644A56"/>
    <w:rsid w:val="006A76EF"/>
    <w:rsid w:val="006B0099"/>
    <w:rsid w:val="006E49CC"/>
    <w:rsid w:val="00705D2A"/>
    <w:rsid w:val="007845A1"/>
    <w:rsid w:val="008310F3"/>
    <w:rsid w:val="00876745"/>
    <w:rsid w:val="008E55CA"/>
    <w:rsid w:val="00944AB7"/>
    <w:rsid w:val="009829FD"/>
    <w:rsid w:val="009B1800"/>
    <w:rsid w:val="00A10C27"/>
    <w:rsid w:val="00A335AC"/>
    <w:rsid w:val="00AB1AF1"/>
    <w:rsid w:val="00AB4DF7"/>
    <w:rsid w:val="00B15DC2"/>
    <w:rsid w:val="00B304EA"/>
    <w:rsid w:val="00B354C2"/>
    <w:rsid w:val="00B74B94"/>
    <w:rsid w:val="00BD1433"/>
    <w:rsid w:val="00BD4B5C"/>
    <w:rsid w:val="00D1253F"/>
    <w:rsid w:val="00D230DD"/>
    <w:rsid w:val="00D4389F"/>
    <w:rsid w:val="00D55A9E"/>
    <w:rsid w:val="00DD1A93"/>
    <w:rsid w:val="00E80163"/>
    <w:rsid w:val="00F71261"/>
    <w:rsid w:val="00F87A52"/>
    <w:rsid w:val="00FE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9386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before="-1" w:beforeAutospacing="1" w:after="-1" w:afterAutospacing="1"/>
        <w:ind w:left="397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B0099"/>
    <w:pPr>
      <w:spacing w:before="100" w:after="100"/>
      <w:ind w:left="0" w:firstLine="0"/>
    </w:pPr>
    <w:rPr>
      <w:rFonts w:ascii="Arial" w:eastAsiaTheme="minorEastAsia" w:hAnsi="Arial"/>
      <w:sz w:val="20"/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644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644A56"/>
    <w:pPr>
      <w:tabs>
        <w:tab w:val="center" w:pos="4703"/>
        <w:tab w:val="right" w:pos="9406"/>
      </w:tabs>
      <w:spacing w:before="0"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644A56"/>
    <w:rPr>
      <w:rFonts w:ascii="Arial" w:eastAsiaTheme="minorEastAsia" w:hAnsi="Arial"/>
      <w:sz w:val="20"/>
    </w:rPr>
  </w:style>
  <w:style w:type="paragraph" w:styleId="Voettekst">
    <w:name w:val="footer"/>
    <w:basedOn w:val="Standaard"/>
    <w:link w:val="VoettekstChar"/>
    <w:uiPriority w:val="99"/>
    <w:unhideWhenUsed/>
    <w:rsid w:val="00644A56"/>
    <w:pPr>
      <w:tabs>
        <w:tab w:val="center" w:pos="4703"/>
        <w:tab w:val="right" w:pos="9406"/>
      </w:tabs>
      <w:spacing w:before="0"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644A56"/>
    <w:rPr>
      <w:rFonts w:ascii="Arial" w:eastAsiaTheme="minorEastAsia" w:hAnsi="Arial"/>
      <w:sz w:val="20"/>
    </w:rPr>
  </w:style>
  <w:style w:type="table" w:styleId="Tabelraster">
    <w:name w:val="Table Grid"/>
    <w:basedOn w:val="Standaardtabel"/>
    <w:uiPriority w:val="39"/>
    <w:rsid w:val="00644A56"/>
    <w:pPr>
      <w:spacing w:before="0" w:beforeAutospacing="0" w:after="0" w:afterAutospacing="0"/>
      <w:ind w:left="0" w:firstLine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ofdtitel">
    <w:name w:val="hoofdtitel"/>
    <w:basedOn w:val="Kop1"/>
    <w:link w:val="hoofdtitelChar"/>
    <w:qFormat/>
    <w:rsid w:val="00E80163"/>
    <w:pPr>
      <w:numPr>
        <w:numId w:val="1"/>
      </w:numPr>
      <w:pBdr>
        <w:bottom w:val="single" w:sz="12" w:space="2" w:color="A5BCC1"/>
      </w:pBdr>
      <w:tabs>
        <w:tab w:val="num" w:pos="360"/>
      </w:tabs>
      <w:spacing w:before="100" w:after="100"/>
      <w:ind w:left="397" w:hanging="397"/>
    </w:pPr>
    <w:rPr>
      <w:rFonts w:ascii="Arial" w:hAnsi="Arial"/>
      <w:b/>
      <w:caps/>
      <w:color w:val="203157"/>
      <w:sz w:val="30"/>
      <w:szCs w:val="40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644A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644A5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44A56"/>
    <w:rPr>
      <w:rFonts w:ascii="Segoe UI" w:eastAsiaTheme="minorEastAsia" w:hAnsi="Segoe UI" w:cs="Segoe UI"/>
      <w:sz w:val="18"/>
      <w:szCs w:val="18"/>
    </w:rPr>
  </w:style>
  <w:style w:type="paragraph" w:customStyle="1" w:styleId="subtitel">
    <w:name w:val="subtitel"/>
    <w:basedOn w:val="hoofdtitel"/>
    <w:link w:val="subtitelChar"/>
    <w:qFormat/>
    <w:rsid w:val="00510859"/>
    <w:pPr>
      <w:numPr>
        <w:numId w:val="0"/>
      </w:numPr>
      <w:pBdr>
        <w:bottom w:val="none" w:sz="0" w:space="0" w:color="auto"/>
      </w:pBdr>
    </w:pPr>
    <w:rPr>
      <w:b w:val="0"/>
      <w:caps w:val="0"/>
      <w:color w:val="2E9E46"/>
      <w:sz w:val="24"/>
    </w:rPr>
  </w:style>
  <w:style w:type="table" w:customStyle="1" w:styleId="Tabelraster1">
    <w:name w:val="Tabelraster1"/>
    <w:basedOn w:val="Standaardtabel"/>
    <w:next w:val="Tabelraster"/>
    <w:uiPriority w:val="39"/>
    <w:rsid w:val="005108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oofdtitelChar">
    <w:name w:val="hoofdtitel Char"/>
    <w:basedOn w:val="Kop1Char"/>
    <w:link w:val="hoofdtitel"/>
    <w:rsid w:val="00E80163"/>
    <w:rPr>
      <w:rFonts w:ascii="Arial" w:eastAsiaTheme="majorEastAsia" w:hAnsi="Arial" w:cstheme="majorBidi"/>
      <w:b/>
      <w:caps/>
      <w:color w:val="203157"/>
      <w:sz w:val="30"/>
      <w:szCs w:val="40"/>
      <w:lang w:val="nl-NL"/>
    </w:rPr>
  </w:style>
  <w:style w:type="character" w:customStyle="1" w:styleId="subtitelChar">
    <w:name w:val="subtitel Char"/>
    <w:basedOn w:val="hoofdtitelChar"/>
    <w:link w:val="subtitel"/>
    <w:rsid w:val="00510859"/>
    <w:rPr>
      <w:rFonts w:ascii="Arial" w:eastAsiaTheme="majorEastAsia" w:hAnsi="Arial" w:cstheme="majorBidi"/>
      <w:b w:val="0"/>
      <w:caps w:val="0"/>
      <w:color w:val="2E9E46"/>
      <w:sz w:val="24"/>
      <w:szCs w:val="40"/>
      <w:lang w:val="nl-NL"/>
    </w:rPr>
  </w:style>
  <w:style w:type="paragraph" w:customStyle="1" w:styleId="tabel">
    <w:name w:val="tabel"/>
    <w:basedOn w:val="Standaard"/>
    <w:link w:val="tabelChar"/>
    <w:rsid w:val="00510859"/>
    <w:pPr>
      <w:spacing w:line="360" w:lineRule="auto"/>
    </w:pPr>
    <w:rPr>
      <w:b/>
      <w:sz w:val="22"/>
    </w:rPr>
  </w:style>
  <w:style w:type="character" w:customStyle="1" w:styleId="tabelChar">
    <w:name w:val="tabel Char"/>
    <w:basedOn w:val="Standaardalinea-lettertype"/>
    <w:link w:val="tabel"/>
    <w:rsid w:val="00510859"/>
    <w:rPr>
      <w:rFonts w:ascii="Arial" w:eastAsiaTheme="minorEastAsia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11015B82B4E40B1AD7E1365EF9B96" ma:contentTypeVersion="16" ma:contentTypeDescription="Een nieuw document maken." ma:contentTypeScope="" ma:versionID="5b167303797f1187bdb9af547a8cd04d">
  <xsd:schema xmlns:xsd="http://www.w3.org/2001/XMLSchema" xmlns:xs="http://www.w3.org/2001/XMLSchema" xmlns:p="http://schemas.microsoft.com/office/2006/metadata/properties" xmlns:ns2="291812a5-2720-4dd3-b430-919566aa352f" xmlns:ns3="0822df66-228e-4048-b51d-a79421d65779" targetNamespace="http://schemas.microsoft.com/office/2006/metadata/properties" ma:root="true" ma:fieldsID="98d8e8f0f2cfa67eda4824582a19fd71" ns2:_="" ns3:_="">
    <xsd:import namespace="291812a5-2720-4dd3-b430-919566aa352f"/>
    <xsd:import namespace="0822df66-228e-4048-b51d-a79421d657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FormulierdownloadenopPComintevulle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812a5-2720-4dd3-b430-919566aa35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30d24ba-0d90-4051-9e85-df17b101cb1c}" ma:internalName="TaxCatchAll" ma:showField="CatchAllData" ma:web="291812a5-2720-4dd3-b430-919566aa3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2df66-228e-4048-b51d-a79421d65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88d6bced-04e9-4070-816d-b83e3de1b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FormulierdownloadenopPComintevullen" ma:index="19" nillable="true" ma:displayName="Extra info" ma:format="Dropdown" ma:internalName="FormulierdownloadenopPComintevullen">
      <xsd:simpleType>
        <xsd:restriction base="dms:Text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22df66-228e-4048-b51d-a79421d65779">
      <Terms xmlns="http://schemas.microsoft.com/office/infopath/2007/PartnerControls"/>
    </lcf76f155ced4ddcb4097134ff3c332f>
    <FormulierdownloadenopPComintevullen xmlns="0822df66-228e-4048-b51d-a79421d65779" xsi:nil="true"/>
    <TaxCatchAll xmlns="291812a5-2720-4dd3-b430-919566aa352f" xsi:nil="true"/>
  </documentManagement>
</p:properties>
</file>

<file path=customXml/itemProps1.xml><?xml version="1.0" encoding="utf-8"?>
<ds:datastoreItem xmlns:ds="http://schemas.openxmlformats.org/officeDocument/2006/customXml" ds:itemID="{FE6EA419-7DE5-4073-A0FF-CE62FAE874EC}"/>
</file>

<file path=customXml/itemProps2.xml><?xml version="1.0" encoding="utf-8"?>
<ds:datastoreItem xmlns:ds="http://schemas.openxmlformats.org/officeDocument/2006/customXml" ds:itemID="{856AC99A-7B30-4C22-AEBF-22C569F7AFF8}"/>
</file>

<file path=customXml/itemProps3.xml><?xml version="1.0" encoding="utf-8"?>
<ds:datastoreItem xmlns:ds="http://schemas.openxmlformats.org/officeDocument/2006/customXml" ds:itemID="{D1E0F884-08F8-46B9-8AF8-0CEE4A7E841B}"/>
</file>

<file path=docProps/app.xml><?xml version="1.0" encoding="utf-8"?>
<Properties xmlns="http://schemas.openxmlformats.org/officeDocument/2006/extended-properties" xmlns:vt="http://schemas.openxmlformats.org/officeDocument/2006/docPropsVTypes">
  <Template>vertikaal met voettekst D-SN-T</Template>
  <TotalTime>0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 Herwege</dc:creator>
  <cp:keywords/>
  <dc:description/>
  <cp:lastModifiedBy>Christelle Herwege</cp:lastModifiedBy>
  <cp:revision>2</cp:revision>
  <cp:lastPrinted>2019-10-12T18:24:00Z</cp:lastPrinted>
  <dcterms:created xsi:type="dcterms:W3CDTF">2025-05-04T17:16:00Z</dcterms:created>
  <dcterms:modified xsi:type="dcterms:W3CDTF">2025-05-04T17:16:00Z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0x01010034211015B82B4E40B1AD7E1365EF9B96</vt:lpwstr>
  </property>
</Properties>
</file>