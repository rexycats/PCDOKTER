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5D9D6" w14:textId="77777777" w:rsidR="0028088D" w:rsidRDefault="00D230DD" w:rsidP="0028088D">
      <w:r w:rsidRPr="00D230DD">
        <w:rPr>
          <w:b/>
          <w:noProof/>
          <w:color w:val="203157"/>
          <w:sz w:val="40"/>
          <w:szCs w:val="40"/>
          <w:lang w:eastAsia="nl-BE"/>
        </w:rPr>
        <mc:AlternateContent>
          <mc:Choice Requires="wps">
            <w:drawing>
              <wp:inline distT="0" distB="0" distL="0" distR="0" wp14:anchorId="4CD3D020" wp14:editId="74E436F6">
                <wp:extent cx="6400800" cy="539750"/>
                <wp:effectExtent l="0" t="0" r="0" b="0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539750"/>
                        </a:xfrm>
                        <a:prstGeom prst="roundRect">
                          <a:avLst/>
                        </a:prstGeom>
                        <a:solidFill>
                          <a:srgbClr val="203157"/>
                        </a:solidFill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8BE4D" w14:textId="77777777" w:rsidR="0028088D" w:rsidRPr="00566F42" w:rsidRDefault="00566F42" w:rsidP="00D230DD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  <w:lang w:val="nl-NL"/>
                              </w:rPr>
                            </w:pPr>
                            <w:r w:rsidRPr="00566F42">
                              <w:rPr>
                                <w:b/>
                                <w:color w:val="FFFFFF" w:themeColor="background1"/>
                                <w:sz w:val="6"/>
                                <w:szCs w:val="6"/>
                              </w:rPr>
                              <w:br/>
                            </w:r>
                            <w:r w:rsidR="00BD1433"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Werkblad: PC werkt traag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D3D020" id="Tekstvak 2" o:spid="_x0000_s1026" style="width:7in;height: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" fillcolor="#203157" stroked="f" strokeweight="1pt">
                <v:stroke joinstyle="miter"/>
                <v:textbox>
                  <w:txbxContent>
                    <w:p w14:paraId="6F38BE4D" w14:textId="77777777" w:rsidR="0028088D" w:rsidRPr="00566F42" w:rsidRDefault="00566F42" w:rsidP="00D230DD">
                      <w:pPr>
                        <w:jc w:val="center"/>
                        <w:rPr>
                          <w:b/>
                          <w:color w:val="FFFFFF" w:themeColor="background1"/>
                          <w:sz w:val="40"/>
                          <w:szCs w:val="40"/>
                          <w:lang w:val="nl-NL"/>
                        </w:rPr>
                      </w:pPr>
                      <w:r w:rsidRPr="00566F42">
                        <w:rPr>
                          <w:b/>
                          <w:color w:val="FFFFFF" w:themeColor="background1"/>
                          <w:sz w:val="6"/>
                          <w:szCs w:val="6"/>
                        </w:rPr>
                        <w:br/>
                      </w:r>
                      <w:r w:rsidR="00BD1433"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t>Werkblad: PC werkt traag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>
      <w:pPr>
        <w:tabs>
          <w:tab w:val="left" w:leader="dot" w:pos="4700"/>
          <w:tab w:val="left" w:leader="dot" w:pos="7000"/>
          <w:tab w:val="right" w:leader="dot" w:pos="9760"/>
        </w:tabs>
        <w:spacing w:before="120" w:after="120"/>
      </w:pPr>
      <w:r>
        <w:t xml:space="preserve">Naam: </w:t>
      </w:r>
      <w:r>
        <w:tab/>
      </w:r>
      <w:r>
        <w:t xml:space="preserve">   Klas: </w:t>
      </w:r>
      <w:r>
        <w:tab/>
      </w:r>
      <w:r>
        <w:t xml:space="preserve">   Datum: </w:t>
      </w:r>
      <w:r>
        <w:tab/>
      </w:r>
    </w:p>
    <w:p>
      <w:pPr/>
      <w:r>
        <w:t xml:space="preserve">Bij de vragen met </w:t>
      </w:r>
      <w:r>
        <w:rPr>
          <w:b/>
        </w:rPr>
        <w:t xml:space="preserve">Op je eigen pc</w:t>
      </w:r>
      <w:r>
        <w:t xml:space="preserve"> zoek je het antwoord op je laptop: Taakbeheer opent met Ctrl + Shift + Esc.</w:t>
      </w:r>
    </w:p>
    <w:p>
      <w:pPr>
        <w:pStyle w:val="subtitel"/>
        <w:keepNext/>
      </w:pPr>
      <w:r>
        <w:t xml:space="preserve">Deel 1 – maak je vóór de pauze (vragen 1–28)</w:t>
      </w:r>
    </w:p>
    <w:p>
      <w:pPr>
        <w:pStyle w:val="hoofdtitel"/>
        <w:keepNext/>
      </w:pPr>
      <w:r>
        <w:t xml:space="preserve">Oorzaken en prestatie-analyse</w:t>
      </w:r>
    </w:p>
    <w:p>
      <w:pPr>
        <w:keepNext/>
        <w:spacing w:before="200" w:after="80"/>
      </w:pPr>
      <w:r>
        <w:rPr>
          <w:b/>
        </w:rPr>
        <w:t xml:space="preserve">1. </w:t>
      </w:r>
      <w:r>
        <w:t xml:space="preserve">Is het een software-, hardware- of gemengd probleem? Schrijf software, hardware of beide.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Oorzaak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Soort probleem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Té veel programma's starten mee op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Té zware programma's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Met te veel programma's tegelijk werken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verouderde pc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Updates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Virussen en malware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Té veel controles bij het opstarten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Te weinig ruimte of een trage schijf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Synchronisatie (OneDrive, Google Drive …) op de achtergrond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2. </w:t>
      </w:r>
      <w:r>
        <w:t xml:space="preserve">Welke oorzaak past het best bij het symptoom?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Symptoom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Oorzaak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Traag vlak na het aanmelden; na 5 minuten gaat het vlot.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Alleen het nieuwe spel hapert, de rest werkt vlot.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Pop-ups, een nieuwe startpagina en de ventilator draait voluit.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Lang wachten nog vóór je het Windows-logo ziet.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Websites laden traag, Word en Excel werken vlot.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3. </w:t>
      </w:r>
      <w:r>
        <w:t xml:space="preserve">Met welke toetsencombinatie open je Taakbeheer rechtstreeks?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4. </w:t>
      </w:r>
      <w:r>
        <w:t xml:space="preserve">Wat is het verschil tussen software en hardware? Geef van elk twee voorbeelden.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5. </w:t>
      </w:r>
      <w:r>
        <w:t xml:space="preserve">Welk tabblad van Taakbeheer gebruik je? Vul aan.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Je wil weten …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Tabblad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 programma nu het meeste geheugen gebruikt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of je een SSD of een HDD hebt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welke programma's meestarten met Windows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hoeveel seconden de firmware nodig had bij het opstarten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6. </w:t>
      </w:r>
      <w:r>
        <w:t xml:space="preserve">Welke tool gebruik je? Kies uit: Taakbeheer · Broncontrole · Betrouwbaarheidsgeschiedenis · Systeeminformatie (msinfo32) · CrystalDiskInfo.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Je wil …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Tool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snel zien welk programma nu de processor belast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per proces zien welke bestanden de schijf gebruiken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zien op welke dagen programma's crashten of updates mislukten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BIOS-versie en het merk van het moederbord opzoeken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gezondheid (SMART-status) van je harde schijf controleren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7. </w:t>
      </w:r>
      <w:r>
        <w:rPr>
          <w:b/>
          <w:color w:val="2E9E46"/>
        </w:rPr>
        <w:t xml:space="preserve">Op je eigen pc. </w:t>
      </w:r>
      <w:r>
        <w:t xml:space="preserve">Typ in het startmenu "Betrouwbaarheidsgeschiedenis" en open het.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Vraag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antwoord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Hoeveel kritieke gebeurtenissen (rode kruisjes) zie je de laatste 7 dagen?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 programma of welke gebeurtenis komt het vaakst terug?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pStyle w:val="hoofdtitel"/>
        <w:keepNext/>
      </w:pPr>
      <w:r>
        <w:t xml:space="preserve">Opstartprogramma's en apps</w:t>
      </w:r>
    </w:p>
    <w:p>
      <w:pPr>
        <w:keepNext/>
        <w:spacing w:before="200" w:after="80"/>
      </w:pPr>
      <w:r>
        <w:rPr>
          <w:b/>
        </w:rPr>
        <w:t xml:space="preserve">8. </w:t>
      </w:r>
      <w:r>
        <w:rPr>
          <w:b/>
          <w:color w:val="2E9E46"/>
        </w:rPr>
        <w:t xml:space="preserve">Op je eigen pc. </w:t>
      </w:r>
      <w:r>
        <w:t xml:space="preserve">Open Taakbeheer → Opstarten (Opstart-apps).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Vraag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antwoord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Laatste BIOS-tijd (seconden)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Aantal programma's met status "Ingeschakeld"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Programma met de hoogste invloed op opstarten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 programma zou jij uitschakelen? Waarom?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9. </w:t>
      </w:r>
      <w:r>
        <w:t xml:space="preserve">Laat je het aan, schakel je het uit bij het opstarten, of verwijder je het? Schrijf aan, uit of weg.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Programma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Aan, uit of weg?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Discord, dat je alleen 's avonds gebruikt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 Security notification icon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spel dat je al twee jaar niet speelde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Realtek HD Audio (geluid)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Steam, dat je alleen in het weekend gebruikt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10. </w:t>
      </w:r>
      <w:r>
        <w:t xml:space="preserve">Wat is het verschil tussen een opstartprogramma uitschakelen en verwijderen? Waar doe je elk?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11. </w:t>
      </w:r>
      <w:r>
        <w:t xml:space="preserve">Je installeert een gratis programma dat een werkbalk wil meeinstalleren. Wat doe je?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12. </w:t>
      </w:r>
      <w:r>
        <w:t xml:space="preserve">Wat is bloatware? Geef een voorbeeld.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13. </w:t>
      </w:r>
      <w:r>
        <w:t xml:space="preserve">Je hebt Spotify uitgeschakeld bij het opstarten. Kan je Spotify nog gebruiken? Leg uit.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14. </w:t>
      </w:r>
      <w:r>
        <w:t xml:space="preserve">Wat is een achtergrond-app? Waar beperk je dat in Windows 11?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15. </w:t>
      </w:r>
      <w:r>
        <w:t xml:space="preserve">Je browser is traag en je hebt 15 extensies. Hoe zie je welke extensie veel geheugen of processor gebruikt? Wat doe je daarna?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pStyle w:val="hoofdtitel"/>
        <w:keepNext/>
      </w:pPr>
      <w:r>
        <w:t xml:space="preserve">Zware programma's en te veel tegelijk</w:t>
      </w:r>
    </w:p>
    <w:p>
      <w:pPr>
        <w:keepNext/>
        <w:spacing w:before="200" w:after="80"/>
      </w:pPr>
      <w:r>
        <w:rPr>
          <w:b/>
        </w:rPr>
        <w:t xml:space="preserve">16. </w:t>
      </w:r>
      <w:r>
        <w:t xml:space="preserve">Wat is het verschil tussen minimale en aanbevolen systeemvereisten?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17. </w:t>
      </w:r>
      <w:r>
        <w:t xml:space="preserve">Je wil een montageprogramma installeren. Voldoet de pc? Schrijf bij elke rij ja of nee.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1681"/>
      </w:tblGrid>
      <w:tr>
        <w:trPr>
          <w:cantSplit/>
          <w:trHeight w:val="454"/>
          <w:tblHeader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Onderdeel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Minimum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pc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Voldoet?</w:t>
            </w:r>
          </w:p>
        </w:tc>
      </w:tr>
      <w:tr>
        <w:trPr>
          <w:cantSplit/>
          <w:trHeight w:val="510"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Processor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6 kernen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8 kernen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Werkgeheugen (RAM)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16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8 GB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Vrije opslag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50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120 GB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Grafische kaart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4 GB videogeheugen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6 GB videogeheugen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Besturingssysteem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 10 64-bit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 11</w:t>
            </w:r>
          </w:p>
        </w:tc>
        <w:tc>
          <w:tcPr>
            <w:tcW w:w="16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18. </w:t>
      </w:r>
      <w:r>
        <w:t xml:space="preserve">Wat gebeurt er als het RAM vol zit, en waarom wordt de pc dan traag?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19. </w:t>
      </w:r>
      <w:r>
        <w:t xml:space="preserve">Taakbeheer → Processen toont dit: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2127"/>
        <w:gridCol w:w="2127"/>
        <w:gridCol w:w="2127"/>
      </w:tblGrid>
      <w:tr>
        <w:trPr>
          <w:cantSplit/>
          <w:trHeight w:val="454"/>
          <w:tblHeader/>
        </w:trPr>
        <w:tc>
          <w:tcPr>
            <w:tcW w:w="34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Naam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CPU (97 %)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Geheugen (54 %)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Schijf (3 %)</w:t>
            </w:r>
          </w:p>
        </w:tc>
      </w:tr>
      <w:tr>
        <w:trPr>
          <w:cantSplit/>
          <w:trHeight w:val="510"/>
        </w:trPr>
        <w:tc>
          <w:tcPr>
            <w:tcW w:w="34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Microsoft Edge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6 %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980 MB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0,2 MB/s</w:t>
            </w:r>
          </w:p>
        </w:tc>
      </w:tr>
      <w:tr>
        <w:trPr>
          <w:cantSplit/>
          <w:trHeight w:val="510"/>
        </w:trPr>
        <w:tc>
          <w:tcPr>
            <w:tcW w:w="34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Videobewerker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81 %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1 420 MB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1,1 MB/s</w:t>
            </w:r>
          </w:p>
        </w:tc>
      </w:tr>
      <w:tr>
        <w:trPr>
          <w:cantSplit/>
          <w:trHeight w:val="510"/>
        </w:trPr>
        <w:tc>
          <w:tcPr>
            <w:tcW w:w="34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Spotify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2 %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310 MB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0 MB/s</w:t>
            </w:r>
          </w:p>
        </w:tc>
      </w:tr>
      <w:tr>
        <w:trPr>
          <w:cantSplit/>
          <w:trHeight w:val="510"/>
        </w:trPr>
        <w:tc>
          <w:tcPr>
            <w:tcW w:w="34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Microsoft Word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1 %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260 MB</w:t>
            </w:r>
          </w:p>
        </w:tc>
        <w:tc>
          <w:tcPr>
            <w:tcW w:w="2127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0 MB/s</w:t>
            </w:r>
          </w:p>
        </w:tc>
      </w:tr>
    </w:tbl>
    <w:p>
      <w:pPr>
        <w:spacing w:before="0" w:after="0"/>
      </w:pPr>
    </w:p>
    <w:p>
      <w:pPr>
        <w:tabs>
          <w:tab w:val="right" w:leader="dot" w:pos="9761"/>
        </w:tabs>
        <w:spacing w:before="160" w:after="0"/>
      </w:pPr>
      <w:r>
        <w:t xml:space="preserve">a. Welk onderdeel is de bottleneck? </w:t>
      </w:r>
      <w:r>
        <w:tab/>
      </w:r>
    </w:p>
    <w:p>
      <w:pPr>
        <w:tabs>
          <w:tab w:val="right" w:leader="dot" w:pos="9761"/>
        </w:tabs>
        <w:spacing w:before="160" w:after="0"/>
      </w:pPr>
      <w:r>
        <w:t xml:space="preserve">b. Welk programma veroorzaakt het? </w:t>
      </w:r>
      <w:r>
        <w:tab/>
      </w:r>
    </w:p>
    <w:p>
      <w:pPr>
        <w:keepNext/>
        <w:spacing w:before="200" w:after="80"/>
      </w:pPr>
      <w:r>
        <w:rPr>
          <w:b/>
        </w:rPr>
        <w:t xml:space="preserve">20. </w:t>
      </w:r>
      <w:r>
        <w:t xml:space="preserve">Taakbeheer toont: 6,4 GB van 8 GB in gebruik. Hoeveel procent van het RAM is in gebruik? Schrijf je berekening.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21. </w:t>
      </w:r>
      <w:r>
        <w:t xml:space="preserve">Taakbeheer toont: 3,7 GB van 4 GB in gebruik bij gewoon surfen. Hoeveel procent is dat? Wat is je advies?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22. </w:t>
      </w:r>
      <w:r>
        <w:t xml:space="preserve">Een programma reageert niet meer. Hoe sluit je het? Wat is het risico?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23. </w:t>
      </w:r>
      <w:r>
        <w:t xml:space="preserve">Sara volgt een online les op een laptop met 8 GB RAM. Open: Teams (videogesprek), Chrome met 25 tabbladen, Spotify, Word en een game launcher. Beeld en geluid haperen. Welke drie dingen sluit ze eerst? Waarom laat ze Teams open?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pStyle w:val="hoofdtitel"/>
        <w:keepNext/>
      </w:pPr>
      <w:r>
        <w:t xml:space="preserve">Een verouderde pc</w:t>
      </w:r>
    </w:p>
    <w:p>
      <w:pPr>
        <w:keepNext/>
        <w:spacing w:before="200" w:after="80"/>
      </w:pPr>
      <w:r>
        <w:rPr>
          <w:b/>
        </w:rPr>
        <w:t xml:space="preserve">24. </w:t>
      </w:r>
      <w:r>
        <w:rPr>
          <w:b/>
          <w:color w:val="2E9E46"/>
        </w:rPr>
        <w:t xml:space="preserve">Op je eigen pc. </w:t>
      </w:r>
      <w:r>
        <w:t xml:space="preserve">Open Taakbeheer → Prestaties en Instellingen → Systeem → Info.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Vraag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antwoord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CPU: gebruik (%)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Geheugen: … GB van … GB in gebruik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Geheugen in gebruik (%), berekend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Schijf 0: SSD of HDD?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Windows-versie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25. </w:t>
      </w:r>
      <w:r>
        <w:t xml:space="preserve">Geef bij elke pc het beste advies.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Pc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Advies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Pc uit 2016 · 8 GB RAM · 1 TB HDD · Windows 11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Laptop · 4 GB RAM · SSD · geheugen bij surfen op 95 %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Pc uit 2021 · 16 GB RAM · SSD · nog Windows 10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26. </w:t>
      </w:r>
      <w:r>
        <w:t xml:space="preserve">Sinds wanneer krijgt Windows 10 geen gewone gratis updates meer?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27. </w:t>
      </w:r>
      <w:r>
        <w:t xml:space="preserve">Welke beveiligingschip vraagt Windows 11?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28. </w:t>
      </w:r>
      <w:r>
        <w:t xml:space="preserve">Waarom is een nieuwe processor in een oude pc steken zelden een goed idee?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r>
        <w:br w:type="page"/>
      </w:r>
    </w:p>
    <w:p>
      <w:pPr>
        <w:pStyle w:val="subtitel"/>
        <w:keepNext/>
      </w:pPr>
      <w:r>
        <w:t xml:space="preserve">Deel 2 – maak je na de laatste uitleg (vragen 29–60)</w:t>
      </w:r>
    </w:p>
    <w:p>
      <w:pPr>
        <w:pStyle w:val="hoofdtitel"/>
        <w:keepNext/>
      </w:pPr>
      <w:r>
        <w:t xml:space="preserve">Updates</w:t>
      </w:r>
    </w:p>
    <w:p>
      <w:pPr>
        <w:keepNext/>
        <w:spacing w:before="200" w:after="80"/>
      </w:pPr>
      <w:r>
        <w:rPr>
          <w:b/>
        </w:rPr>
        <w:t xml:space="preserve">29. </w:t>
      </w:r>
      <w:r>
        <w:t xml:space="preserve">Waar klik je? Schrijf het pad in Instellingen.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5781"/>
      </w:tblGrid>
      <w:tr>
        <w:trPr>
          <w:cantSplit/>
          <w:trHeight w:val="454"/>
          <w:tblHeader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Je wil …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Pad</w:t>
            </w: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weten of er Windows-updates klaarstaan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nakijken of een vorige update misliep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Word en Excel mee laten bijwerken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geen herstart tussen 8 en 17 uur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30. </w:t>
      </w:r>
      <w:r>
        <w:t xml:space="preserve">Hoe werk je andere programma's (Chrome, VLC, 7-Zip) in één keer bij?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31. </w:t>
      </w:r>
      <w:r>
        <w:t xml:space="preserve">Is Windows Update uitschakelen een goede manier om je pc sneller te maken? Waarom (niet)?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32. </w:t>
      </w:r>
      <w:r>
        <w:t xml:space="preserve">Waarom is je pc soms traag terwijl er updates lopen?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33. </w:t>
      </w:r>
      <w:r>
        <w:t xml:space="preserve">Wat is een stuurprogramma (driver)? Waar haal je een nieuwe versie?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34. </w:t>
      </w:r>
      <w:r>
        <w:t xml:space="preserve">Je laptop toont "Werken aan updates 35 %. Zet de computer niet uit." Je moet over 10 minuten presenteren. Trek je de stekker uit? Hoe voorkom je dit de volgende keer?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pStyle w:val="hoofdtitel"/>
        <w:keepNext/>
      </w:pPr>
      <w:r>
        <w:t xml:space="preserve">Virussen en malware</w:t>
      </w:r>
    </w:p>
    <w:p>
      <w:pPr>
        <w:keepNext/>
        <w:spacing w:before="200" w:after="80"/>
      </w:pPr>
      <w:r>
        <w:rPr>
          <w:b/>
        </w:rPr>
        <w:t xml:space="preserve">35. </w:t>
      </w:r>
      <w:r>
        <w:t xml:space="preserve">Waar of niet waar? Zet een kruisje.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1390"/>
        <w:gridCol w:w="1391"/>
      </w:tblGrid>
      <w:tr>
        <w:trPr>
          <w:cantSplit/>
          <w:trHeight w:val="454"/>
          <w:tblHeader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Uitspraak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Waar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Niet waar</w:t>
            </w: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Twee antivirusprogramma's die allebei realtime werken, zijn veiliger.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 heeft een ingebouwde antivirus: Microsoft Defender.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on-demand scanner draait niet continu op de achtergrond.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Je antivirus moet je regelmatig updaten.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Bij elke installatie schakel je best je antivirus uit.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36. </w:t>
      </w:r>
      <w:r>
        <w:t xml:space="preserve">Noem drie signalen dat er malware op een pc staat.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37. </w:t>
      </w:r>
      <w:r>
        <w:rPr>
          <w:b/>
          <w:color w:val="2E9E46"/>
        </w:rPr>
        <w:t xml:space="preserve">Op je eigen pc. </w:t>
      </w:r>
      <w:r>
        <w:t xml:space="preserve">Open Windows-beveiliging → Virus- en bedreigingsbeveiliging.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Vraag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antwoord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Welke antivirus beschermt deze pc?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Wanneer was de laatste scan?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38. </w:t>
      </w:r>
      <w:r>
        <w:t xml:space="preserve">Welke scan van Microsoft Defender kies je?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Situatie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Scan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gewone, regelmatige controle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Je vermoedt dat er iets mis is met de pc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Malware die na een scan steeds terugkomt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39. </w:t>
      </w:r>
      <w:r>
        <w:t xml:space="preserve">In Taakbeheer vraagt een proces met een onbekende naam 60 % CPU, ook als je niets doet. Wat doe je?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40. </w:t>
      </w:r>
      <w:r>
        <w:t xml:space="preserve">Welke soort malware is het? Kies uit: ransomware · spyware · adware · cryptominer · trojaans paard · worm.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481"/>
      </w:tblGrid>
      <w:tr>
        <w:trPr>
          <w:cantSplit/>
          <w:trHeight w:val="454"/>
          <w:tblHeader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Wat doet het?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Soort malware</w:t>
            </w: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Versleutelt je bestanden en vraagt losgeld.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Gebruikt stiekem je processor om cryptomunten te maken; de ventilator draait voluit.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Toont ongevraagd pop-ups en reclame.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Volgt wat je typt en surft en stuurt dat door.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Doet zich voor als een nuttig gratis programma, maar verbergt kwaadaardige software.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6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Verspreidt zichzelf over het netwerk naar andere pc's.</w:t>
            </w:r>
          </w:p>
        </w:tc>
        <w:tc>
          <w:tcPr>
            <w:tcW w:w="3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41. </w:t>
      </w:r>
      <w:r>
        <w:t xml:space="preserve">Waar zet je in Windows-beveiliging de bescherming tegen ongewenste extra programma's (zoals werkbalken) aan?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pStyle w:val="hoofdtitel"/>
        <w:keepNext/>
      </w:pPr>
      <w:r>
        <w:t xml:space="preserve">Opstarten: BIOS/UEFI</w:t>
      </w:r>
    </w:p>
    <w:p>
      <w:pPr>
        <w:keepNext/>
        <w:spacing w:before="200" w:after="80"/>
      </w:pPr>
      <w:r>
        <w:rPr>
          <w:b/>
        </w:rPr>
        <w:t xml:space="preserve">42. </w:t>
      </w:r>
      <w:r>
        <w:t xml:space="preserve">Zet de stappen van het opstarten in de juiste volgorde: nummer ze van 1 tot 6.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8300"/>
        <w:gridCol w:w="1481"/>
      </w:tblGrid>
      <w:tr>
        <w:trPr>
          <w:cantSplit/>
          <w:trHeight w:val="454"/>
          <w:tblHeader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Stap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Nr.</w:t>
            </w: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Je meldt je aan.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firmware zoekt de opstartschijf volgens de bootvolgorde.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Je drukt op de aan-knop.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opstartprogramma's starten mee op.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Windows wordt geladen.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8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firmware (BIOS/UEFI) voert de POST uit.</w:t>
            </w:r>
          </w:p>
        </w:tc>
        <w:tc>
          <w:tcPr>
            <w:tcW w:w="14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43. </w:t>
      </w:r>
      <w:r>
        <w:t xml:space="preserve">Waarvoor staat POST?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44. </w:t>
      </w:r>
      <w:r>
        <w:t xml:space="preserve">Kan je de POST helemaal uitschakelen? Wat kan je wél doen om het opstarten te versnellen? Noem twee dingen.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45. </w:t>
      </w:r>
      <w:r>
        <w:t xml:space="preserve">Waarom zet je de Windows-schijf bovenaan de bootvolgorde?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46. </w:t>
      </w:r>
      <w:r>
        <w:t xml:space="preserve">Wat doe je vóór je iets wijzigt in de UEFI? Waarom?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pStyle w:val="hoofdtitel"/>
        <w:keepNext/>
      </w:pPr>
      <w:r>
        <w:t xml:space="preserve">Opslag: te vol, te traag of versleten</w:t>
      </w:r>
    </w:p>
    <w:p>
      <w:pPr>
        <w:keepNext/>
        <w:spacing w:before="200" w:after="80"/>
      </w:pPr>
      <w:r>
        <w:rPr>
          <w:b/>
        </w:rPr>
        <w:t xml:space="preserve">47. </w:t>
      </w:r>
      <w:r>
        <w:t xml:space="preserve">Rangschik van traag (1) naar snel (4): SSD · HDD · NVMe-SSD · SSHD.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>
        <w:trPr>
          <w:cantSplit/>
          <w:trHeight w:val="454"/>
          <w:tblHeader/>
        </w:trPr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1 (traagst)</w:t>
            </w:r>
          </w:p>
        </w:tc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2</w:t>
            </w:r>
          </w:p>
        </w:tc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3</w:t>
            </w:r>
          </w:p>
        </w:tc>
        <w:tc>
          <w:tcPr>
            <w:tcW w:w="2446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4 (snelst)</w:t>
            </w:r>
          </w:p>
        </w:tc>
      </w:tr>
      <w:tr>
        <w:trPr>
          <w:cantSplit/>
          <w:trHeight w:val="510"/>
        </w:trPr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445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446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48. </w:t>
      </w:r>
      <w:r>
        <w:t xml:space="preserve">Bereken het percentage vrije ruimte en beoordeel: te vol (minder dan 10 %), krap (10–15 %) of genoeg (15 % of meer).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2700"/>
        <w:gridCol w:w="1500"/>
        <w:gridCol w:w="2281"/>
      </w:tblGrid>
      <w:tr>
        <w:trPr>
          <w:cantSplit/>
          <w:trHeight w:val="454"/>
          <w:tblHeader/>
        </w:trPr>
        <w:tc>
          <w:tcPr>
            <w:tcW w:w="3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Station C: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Berekening</w:t>
            </w:r>
          </w:p>
        </w:tc>
        <w:tc>
          <w:tcPr>
            <w:tcW w:w="15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% vrij</w:t>
            </w:r>
          </w:p>
        </w:tc>
        <w:tc>
          <w:tcPr>
            <w:tcW w:w="22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Oordeel</w:t>
            </w:r>
          </w:p>
        </w:tc>
      </w:tr>
      <w:tr>
        <w:trPr>
          <w:cantSplit/>
          <w:trHeight w:val="510"/>
        </w:trPr>
        <w:tc>
          <w:tcPr>
            <w:tcW w:w="3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48 GB vrij van 476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5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2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3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6 GB vrij van 128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5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2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3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95 GB vrij van 237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5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2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33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Op je eigen pc (Verkenner → Deze pc): … GB vrij van … GB</w:t>
            </w:r>
          </w:p>
        </w:tc>
        <w:tc>
          <w:tcPr>
            <w:tcW w:w="27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5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2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49. </w:t>
      </w:r>
      <w:r>
        <w:t xml:space="preserve">Waar of niet waar? Zet een kruisje.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1390"/>
        <w:gridCol w:w="1391"/>
      </w:tblGrid>
      <w:tr>
        <w:trPr>
          <w:cantSplit/>
          <w:trHeight w:val="454"/>
          <w:tblHeader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Uitspraak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Waar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Niet waar</w:t>
            </w: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SSD moet je regelmatig zelf defragmenteren.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"Vrije schijfruimte wissen" maakt je pc sneller.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Schijfopruiming verwijdert tijdelijke en overbodige bestanden.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50. </w:t>
      </w:r>
      <w:r>
        <w:t xml:space="preserve">Waarom heeft Windows vrije ruimte op station C: nodig? Noem twee redenen.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51. </w:t>
      </w:r>
      <w:r>
        <w:t xml:space="preserve">Hoe start je Schijfopruiming, en welke extra knop gebruik je om ook oude updatebestanden op te ruimen?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52. </w:t>
      </w:r>
      <w:r>
        <w:t xml:space="preserve">CrystalDiskInfo toont bij je harde schijf de status "Let op" (geel). Wat doe je eerst? Waarom?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53. </w:t>
      </w:r>
      <w:r>
        <w:t xml:space="preserve">Een oude pc maakt klikkende geluiden en bestanden openen duurt lang. Welke twee controles doe je (na een back-up)?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54. </w:t>
      </w:r>
      <w:r>
        <w:t xml:space="preserve">Moet je een HDD defragmenteren? Wie doet dat?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pStyle w:val="hoofdtitel"/>
        <w:keepNext/>
      </w:pPr>
      <w:r>
        <w:t xml:space="preserve">Synchronisatie en cloudopslag</w:t>
      </w:r>
    </w:p>
    <w:p>
      <w:pPr>
        <w:keepNext/>
        <w:spacing w:before="200" w:after="80"/>
      </w:pPr>
      <w:r>
        <w:rPr>
          <w:b/>
        </w:rPr>
        <w:t xml:space="preserve">55. </w:t>
      </w:r>
      <w:r>
        <w:t xml:space="preserve">Wat doet een synchronisatie-app zoals OneDrive of Google Drive? Waarom kan je pc daardoor trager worden?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56. </w:t>
      </w:r>
      <w:r>
        <w:t xml:space="preserve">Je moet nu een online toets maken, maar OneDrive is 4 000 foto's aan het uploaden. Wat doe je?</w:t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tabs>
          <w:tab w:val="right" w:leader="dot" w:pos="9761"/>
        </w:tabs>
        <w:spacing w:before="160" w:after="60"/>
      </w:pPr>
      <w:r>
        <w:tab/>
      </w:r>
    </w:p>
    <w:p>
      <w:pPr>
        <w:keepNext/>
        <w:spacing w:before="200" w:after="80"/>
      </w:pPr>
      <w:r>
        <w:rPr>
          <w:b/>
        </w:rPr>
        <w:t xml:space="preserve">57. </w:t>
      </w:r>
      <w:r>
        <w:t xml:space="preserve">OneDrive heeft Bestanden op aanvraag. Wat betekent het icoontje in de kolom Status van Verkenner?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5781"/>
      </w:tblGrid>
      <w:tr>
        <w:trPr>
          <w:cantSplit/>
          <w:trHeight w:val="454"/>
          <w:tblHeader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Icoontje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Betekenis</w:t>
            </w: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Blauw wolkje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Wit rondje met groen vinkje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Groen rondje met wit vinkje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Twee blauwe pijlen in een cirkel</w:t>
            </w:r>
          </w:p>
        </w:tc>
        <w:tc>
          <w:tcPr>
            <w:tcW w:w="57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58. </w:t>
      </w:r>
      <w:r>
        <w:t xml:space="preserve">Waar of niet waar? Zet een kruisje.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1390"/>
        <w:gridCol w:w="1391"/>
      </w:tblGrid>
      <w:tr>
        <w:trPr>
          <w:cantSplit/>
          <w:trHeight w:val="454"/>
          <w:tblHeader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Uitspraak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Waar</w:t>
            </w: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Niet waar</w:t>
            </w: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Met Bestanden op aanvraag bespaar je ruimte op je schijf.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Synchronisatie is hetzelfde als een back-up.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Verwijder je een gesynchroniseerd bestand op je pc, dan verdwijnt het ook uit de cloud.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70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Laat best twee sync-apps dezelfde map synchroniseren, dat is veiliger.</w:t>
            </w:r>
          </w:p>
        </w:tc>
        <w:tc>
          <w:tcPr>
            <w:tcW w:w="139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139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keepNext/>
        <w:spacing w:before="200" w:after="80"/>
      </w:pPr>
      <w:r>
        <w:rPr>
          <w:b/>
        </w:rPr>
        <w:t xml:space="preserve">59. </w:t>
      </w:r>
      <w:r>
        <w:rPr>
          <w:b/>
          <w:color w:val="2E9E46"/>
        </w:rPr>
        <w:t xml:space="preserve">Op je eigen pc. </w:t>
      </w:r>
      <w:r>
        <w:t xml:space="preserve">Kijk in het systeemvak naast de klok.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5600"/>
        <w:gridCol w:w="4181"/>
      </w:tblGrid>
      <w:tr>
        <w:trPr>
          <w:cantSplit/>
          <w:trHeight w:val="454"/>
          <w:tblHeader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Vraag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Jouw antwoord</w:t>
            </w: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Welke synchronisatie-app(s) draaien er? (OneDrive, Google Drive, Dropbox, iCloud …)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Is er nu iets aan het synchroniseren? (blauwe pijltjes)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5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Staat Bestanden op aanvraag aan? (OneDrive → Instellingen → Synchroniseren en back-up maken → Geavanceerde instellingen)</w:t>
            </w:r>
          </w:p>
        </w:tc>
        <w:tc>
          <w:tcPr>
            <w:tcW w:w="41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p>
      <w:pPr>
        <w:pStyle w:val="hoofdtitel"/>
        <w:keepNext/>
      </w:pPr>
      <w:r>
        <w:t xml:space="preserve">Pc-dokter: alles samen</w:t>
      </w:r>
    </w:p>
    <w:p>
      <w:pPr>
        <w:keepNext/>
        <w:spacing w:before="200" w:after="80"/>
      </w:pPr>
      <w:r>
        <w:rPr>
          <w:b/>
        </w:rPr>
        <w:t xml:space="preserve">60. </w:t>
      </w:r>
      <w:r>
        <w:t xml:space="preserve">Slotopdracht (extra, als je klaar bent). Vul voor elke klacht de oorzaak en de eerste oplossing in.</w:t>
      </w:r>
    </w:p>
    <w:tbl>
      <w:tblPr>
        <w:tblStyle w:val="Tabelraster"/>
        <w:tblW w:w="9781" w:type="dxa"/>
        <w:tblInd w:w="-10" w:type="dxa"/>
        <w:tblBorders>
          <w:top w:val="single" w:sz="8" w:space="0" w:color="A5BCC1"/>
          <w:left w:val="single" w:sz="8" w:space="0" w:color="A5BCC1"/>
          <w:bottom w:val="single" w:sz="8" w:space="0" w:color="A5BCC1"/>
          <w:right w:val="single" w:sz="8" w:space="0" w:color="A5BCC1"/>
          <w:insideH w:val="single" w:sz="8" w:space="0" w:color="A5BCC1"/>
          <w:insideV w:val="single" w:sz="8" w:space="0" w:color="A5BCC1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2600"/>
        <w:gridCol w:w="2981"/>
      </w:tblGrid>
      <w:tr>
        <w:trPr>
          <w:cantSplit/>
          <w:trHeight w:val="454"/>
          <w:tblHeader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Klacht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Oorzaak</w:t>
            </w: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shd w:val="clear" w:color="auto" w:fill="D4DFE2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Eerste oplossing</w:t>
            </w: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laptop doet 3 minuten over het opstarten. Taakbeheer → Opstarten toont 14 programma's met invloed "Hoog".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pc uit 2014 met een HDD: Schijf 100 %, CPU 20 %, Geheugen 50 %.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Station C: heeft nog 3 GB vrij van 128 GB. Windows-updates mislukken.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Na het installeren van gratis software: een nieuwe werkbalk, een andere zoekmachine en veel reclame.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Een nieuw spel hapert. Het vraagt aanbevolen 16 GB RAM; de pc heeft 8 GB.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Twee antivirusprogramma's staan allebei op realtime en de pc reageert traag.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Elke ochtend is de pc traag. In het systeemvak draaien OneDrive én Dropbox met blauwe pijltjes.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  <w:tr>
        <w:trPr>
          <w:cantSplit/>
          <w:trHeight w:val="510"/>
        </w:trPr>
        <w:tc>
          <w:tcPr>
            <w:tcW w:w="42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  <w:r>
              <w:t xml:space="preserve">De oude pc klikt en CrystalDiskInfo toont "Slecht".</w:t>
            </w:r>
          </w:p>
        </w:tc>
        <w:tc>
          <w:tcPr>
            <w:tcW w:w="2600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  <w:tc>
          <w:tcPr>
            <w:tcW w:w="2981" w:type="dxa"/>
            <w:tcBorders>
              <w:top w:val="single" w:sz="8" w:space="0" w:color="A5BCC1"/>
              <w:left w:val="single" w:sz="8" w:space="0" w:color="A5BCC1"/>
              <w:bottom w:val="single" w:sz="8" w:space="0" w:color="A5BCC1"/>
              <w:right w:val="single" w:sz="8" w:space="0" w:color="A5BCC1"/>
            </w:tcBorders>
            <w:vAlign w:val="center"/>
          </w:tcPr>
          <w:p>
            <w:pPr>
              <w:spacing w:before="60" w:after="60"/>
            </w:pPr>
          </w:p>
        </w:tc>
      </w:tr>
    </w:tbl>
    <w:p>
      <w:pPr>
        <w:spacing w:before="0" w:after="0"/>
      </w:pPr>
    </w:p>
    <w:sectPr w:rsidR="00103D70" w:rsidRPr="00103D70" w:rsidSect="00DD1A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964" w:right="992" w:bottom="567" w:left="1134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5FC78" w14:textId="77777777" w:rsidR="00526C64" w:rsidRDefault="00526C64" w:rsidP="00644A56">
      <w:pPr>
        <w:spacing w:before="0" w:after="0"/>
      </w:pPr>
      <w:r>
        <w:separator/>
      </w:r>
    </w:p>
  </w:endnote>
  <w:endnote w:type="continuationSeparator" w:id="0">
    <w:p w14:paraId="1F9B7904" w14:textId="77777777" w:rsidR="00526C64" w:rsidRDefault="00526C64" w:rsidP="00644A5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819E2" w14:textId="77777777" w:rsidR="00526C64" w:rsidRDefault="00526C64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87892" w14:textId="7F858766" w:rsidR="00644A56" w:rsidRPr="00446E68" w:rsidRDefault="00526C64" w:rsidP="005761B5">
    <w:pPr>
      <w:pStyle w:val="Voettekst"/>
      <w:tabs>
        <w:tab w:val="clear" w:pos="9406"/>
        <w:tab w:val="right" w:pos="9356"/>
      </w:tabs>
      <w:spacing w:before="100" w:after="100"/>
      <w:ind w:left="-142" w:right="-142"/>
      <w:jc w:val="right"/>
      <w:rPr>
        <w:sz w:val="18"/>
        <w:szCs w:val="18"/>
      </w:rPr>
    </w:pPr>
    <w:r>
      <w:rPr>
        <w:noProof/>
      </w:rPr>
      <w:drawing>
        <wp:inline distT="0" distB="0" distL="0" distR="0" wp14:anchorId="5177F42C" wp14:editId="37732409">
          <wp:extent cx="6591600" cy="475200"/>
          <wp:effectExtent l="0" t="0" r="0" b="0"/>
          <wp:docPr id="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16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84A66" w14:textId="328957E9" w:rsidR="006A76EF" w:rsidRDefault="00526C64" w:rsidP="006A76EF">
    <w:pPr>
      <w:pStyle w:val="Voettekst"/>
      <w:ind w:left="-284"/>
    </w:pPr>
    <w:r>
      <w:rPr>
        <w:noProof/>
      </w:rPr>
      <w:drawing>
        <wp:inline distT="0" distB="0" distL="0" distR="0" wp14:anchorId="548D271D" wp14:editId="6BF2F349">
          <wp:extent cx="6591600" cy="475200"/>
          <wp:effectExtent l="0" t="0" r="0" b="0"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16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D6550" w14:textId="77777777" w:rsidR="00526C64" w:rsidRDefault="00526C64" w:rsidP="00644A56">
      <w:pPr>
        <w:spacing w:before="0" w:after="0"/>
      </w:pPr>
      <w:r>
        <w:separator/>
      </w:r>
    </w:p>
  </w:footnote>
  <w:footnote w:type="continuationSeparator" w:id="0">
    <w:p w14:paraId="4F7842CC" w14:textId="77777777" w:rsidR="00526C64" w:rsidRDefault="00526C64" w:rsidP="00644A5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628BE" w14:textId="77777777" w:rsidR="00526C64" w:rsidRDefault="00526C64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E6E32" w14:textId="77777777" w:rsidR="00B354C2" w:rsidRDefault="00B354C2" w:rsidP="005761B5">
    <w:pPr>
      <w:pStyle w:val="Koptekst"/>
      <w:ind w:left="-1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8B48" w14:textId="77777777" w:rsidR="00D4389F" w:rsidRDefault="00D4389F" w:rsidP="00D4389F">
    <w:pPr>
      <w:pStyle w:val="Koptekst"/>
      <w:ind w:left="-284"/>
    </w:pPr>
    <w:r w:rsidRPr="005761B5">
      <w:rPr>
        <w:noProof/>
        <w:lang w:eastAsia="nl-BE"/>
      </w:rPr>
      <w:drawing>
        <wp:inline distT="0" distB="0" distL="0" distR="0" wp14:anchorId="7DA7F343" wp14:editId="2F2C572A">
          <wp:extent cx="6534000" cy="957600"/>
          <wp:effectExtent l="0" t="0" r="635" b="0"/>
          <wp:docPr id="32" name="Afbeelding 32" descr="C:\Users\Christelle\Desktop\Focus huisstijl\definitieve huisstijl map\header GO CVO Focus vertikaal 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hristelle\Desktop\Focus huisstijl\definitieve huisstijl map\header GO CVO Focus vertikaal 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34000" cy="95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8E2"/>
    <w:multiLevelType w:val="hybridMultilevel"/>
    <w:tmpl w:val="43FEC002"/>
    <w:lvl w:ilvl="0" w:tplc="CE4855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776F5"/>
    <w:multiLevelType w:val="hybridMultilevel"/>
    <w:tmpl w:val="FFCE27A4"/>
    <w:lvl w:ilvl="0" w:tplc="36E09C88">
      <w:start w:val="1"/>
      <w:numFmt w:val="decimal"/>
      <w:pStyle w:val="hoofdtite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64"/>
    <w:rsid w:val="00103D70"/>
    <w:rsid w:val="0010525A"/>
    <w:rsid w:val="001661BE"/>
    <w:rsid w:val="00200298"/>
    <w:rsid w:val="00217818"/>
    <w:rsid w:val="00242064"/>
    <w:rsid w:val="0024665E"/>
    <w:rsid w:val="00264474"/>
    <w:rsid w:val="0028088D"/>
    <w:rsid w:val="002F30AE"/>
    <w:rsid w:val="00351E65"/>
    <w:rsid w:val="00391C8F"/>
    <w:rsid w:val="003B4EED"/>
    <w:rsid w:val="003E7E1C"/>
    <w:rsid w:val="00411B4D"/>
    <w:rsid w:val="004242EB"/>
    <w:rsid w:val="004428A0"/>
    <w:rsid w:val="00446E68"/>
    <w:rsid w:val="00473261"/>
    <w:rsid w:val="00483ACF"/>
    <w:rsid w:val="00502502"/>
    <w:rsid w:val="00505B00"/>
    <w:rsid w:val="00510859"/>
    <w:rsid w:val="00526C64"/>
    <w:rsid w:val="00540973"/>
    <w:rsid w:val="00566F42"/>
    <w:rsid w:val="005761B5"/>
    <w:rsid w:val="00644A56"/>
    <w:rsid w:val="006A76EF"/>
    <w:rsid w:val="006B0099"/>
    <w:rsid w:val="006E49CC"/>
    <w:rsid w:val="00705D2A"/>
    <w:rsid w:val="007845A1"/>
    <w:rsid w:val="008310F3"/>
    <w:rsid w:val="00876745"/>
    <w:rsid w:val="008E55CA"/>
    <w:rsid w:val="00944AB7"/>
    <w:rsid w:val="009829FD"/>
    <w:rsid w:val="009B1800"/>
    <w:rsid w:val="00A10C27"/>
    <w:rsid w:val="00A335AC"/>
    <w:rsid w:val="00AB1AF1"/>
    <w:rsid w:val="00AB4DF7"/>
    <w:rsid w:val="00B15DC2"/>
    <w:rsid w:val="00B304EA"/>
    <w:rsid w:val="00B354C2"/>
    <w:rsid w:val="00B74B94"/>
    <w:rsid w:val="00BD1433"/>
    <w:rsid w:val="00BD4B5C"/>
    <w:rsid w:val="00D1253F"/>
    <w:rsid w:val="00D230DD"/>
    <w:rsid w:val="00D4389F"/>
    <w:rsid w:val="00D55A9E"/>
    <w:rsid w:val="00DD1A93"/>
    <w:rsid w:val="00E80163"/>
    <w:rsid w:val="00F71261"/>
    <w:rsid w:val="00F87A52"/>
    <w:rsid w:val="00FE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93865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before="-1" w:beforeAutospacing="1" w:after="-1" w:afterAutospacing="1"/>
        <w:ind w:left="397" w:hanging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B0099"/>
    <w:pPr>
      <w:spacing w:before="100" w:after="100"/>
      <w:ind w:left="0" w:firstLine="0"/>
    </w:pPr>
    <w:rPr>
      <w:rFonts w:ascii="Arial" w:eastAsiaTheme="minorEastAsia" w:hAnsi="Arial"/>
      <w:sz w:val="20"/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644A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644A56"/>
    <w:pPr>
      <w:tabs>
        <w:tab w:val="center" w:pos="4703"/>
        <w:tab w:val="right" w:pos="9406"/>
      </w:tabs>
      <w:spacing w:before="0" w:after="0"/>
    </w:pPr>
  </w:style>
  <w:style w:type="character" w:customStyle="1" w:styleId="KoptekstChar">
    <w:name w:val="Koptekst Char"/>
    <w:basedOn w:val="Standaardalinea-lettertype"/>
    <w:link w:val="Koptekst"/>
    <w:uiPriority w:val="99"/>
    <w:rsid w:val="00644A56"/>
    <w:rPr>
      <w:rFonts w:ascii="Arial" w:eastAsiaTheme="minorEastAsia" w:hAnsi="Arial"/>
      <w:sz w:val="20"/>
    </w:rPr>
  </w:style>
  <w:style w:type="paragraph" w:styleId="Voettekst">
    <w:name w:val="footer"/>
    <w:basedOn w:val="Standaard"/>
    <w:link w:val="VoettekstChar"/>
    <w:uiPriority w:val="99"/>
    <w:unhideWhenUsed/>
    <w:rsid w:val="00644A56"/>
    <w:pPr>
      <w:tabs>
        <w:tab w:val="center" w:pos="4703"/>
        <w:tab w:val="right" w:pos="9406"/>
      </w:tabs>
      <w:spacing w:before="0" w:after="0"/>
    </w:pPr>
  </w:style>
  <w:style w:type="character" w:customStyle="1" w:styleId="VoettekstChar">
    <w:name w:val="Voettekst Char"/>
    <w:basedOn w:val="Standaardalinea-lettertype"/>
    <w:link w:val="Voettekst"/>
    <w:uiPriority w:val="99"/>
    <w:rsid w:val="00644A56"/>
    <w:rPr>
      <w:rFonts w:ascii="Arial" w:eastAsiaTheme="minorEastAsia" w:hAnsi="Arial"/>
      <w:sz w:val="20"/>
    </w:rPr>
  </w:style>
  <w:style w:type="table" w:styleId="Tabelraster">
    <w:name w:val="Table Grid"/>
    <w:basedOn w:val="Standaardtabel"/>
    <w:uiPriority w:val="39"/>
    <w:rsid w:val="00644A56"/>
    <w:pPr>
      <w:spacing w:before="0" w:beforeAutospacing="0" w:after="0" w:afterAutospacing="0"/>
      <w:ind w:left="0" w:firstLine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ofdtitel">
    <w:name w:val="hoofdtitel"/>
    <w:basedOn w:val="Kop1"/>
    <w:link w:val="hoofdtitelChar"/>
    <w:qFormat/>
    <w:rsid w:val="00E80163"/>
    <w:pPr>
      <w:numPr>
        <w:numId w:val="1"/>
      </w:numPr>
      <w:pBdr>
        <w:bottom w:val="single" w:sz="12" w:space="2" w:color="A5BCC1"/>
      </w:pBdr>
      <w:tabs>
        <w:tab w:val="num" w:pos="360"/>
      </w:tabs>
      <w:spacing w:before="100" w:after="100"/>
      <w:ind w:left="397" w:hanging="397"/>
    </w:pPr>
    <w:rPr>
      <w:rFonts w:ascii="Arial" w:hAnsi="Arial"/>
      <w:b/>
      <w:caps/>
      <w:color w:val="203157"/>
      <w:sz w:val="30"/>
      <w:szCs w:val="40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644A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644A5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644A56"/>
    <w:rPr>
      <w:rFonts w:ascii="Segoe UI" w:eastAsiaTheme="minorEastAsia" w:hAnsi="Segoe UI" w:cs="Segoe UI"/>
      <w:sz w:val="18"/>
      <w:szCs w:val="18"/>
    </w:rPr>
  </w:style>
  <w:style w:type="paragraph" w:customStyle="1" w:styleId="subtitel">
    <w:name w:val="subtitel"/>
    <w:basedOn w:val="hoofdtitel"/>
    <w:link w:val="subtitelChar"/>
    <w:qFormat/>
    <w:rsid w:val="00510859"/>
    <w:pPr>
      <w:numPr>
        <w:numId w:val="0"/>
      </w:numPr>
      <w:pBdr>
        <w:bottom w:val="none" w:sz="0" w:space="0" w:color="auto"/>
      </w:pBdr>
    </w:pPr>
    <w:rPr>
      <w:b w:val="0"/>
      <w:caps w:val="0"/>
      <w:color w:val="2E9E46"/>
      <w:sz w:val="24"/>
    </w:rPr>
  </w:style>
  <w:style w:type="table" w:customStyle="1" w:styleId="Tabelraster1">
    <w:name w:val="Tabelraster1"/>
    <w:basedOn w:val="Standaardtabel"/>
    <w:next w:val="Tabelraster"/>
    <w:uiPriority w:val="39"/>
    <w:rsid w:val="005108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oofdtitelChar">
    <w:name w:val="hoofdtitel Char"/>
    <w:basedOn w:val="Kop1Char"/>
    <w:link w:val="hoofdtitel"/>
    <w:rsid w:val="00E80163"/>
    <w:rPr>
      <w:rFonts w:ascii="Arial" w:eastAsiaTheme="majorEastAsia" w:hAnsi="Arial" w:cstheme="majorBidi"/>
      <w:b/>
      <w:caps/>
      <w:color w:val="203157"/>
      <w:sz w:val="30"/>
      <w:szCs w:val="40"/>
      <w:lang w:val="nl-NL"/>
    </w:rPr>
  </w:style>
  <w:style w:type="character" w:customStyle="1" w:styleId="subtitelChar">
    <w:name w:val="subtitel Char"/>
    <w:basedOn w:val="hoofdtitelChar"/>
    <w:link w:val="subtitel"/>
    <w:rsid w:val="00510859"/>
    <w:rPr>
      <w:rFonts w:ascii="Arial" w:eastAsiaTheme="majorEastAsia" w:hAnsi="Arial" w:cstheme="majorBidi"/>
      <w:b w:val="0"/>
      <w:caps w:val="0"/>
      <w:color w:val="2E9E46"/>
      <w:sz w:val="24"/>
      <w:szCs w:val="40"/>
      <w:lang w:val="nl-NL"/>
    </w:rPr>
  </w:style>
  <w:style w:type="paragraph" w:customStyle="1" w:styleId="tabel">
    <w:name w:val="tabel"/>
    <w:basedOn w:val="Standaard"/>
    <w:link w:val="tabelChar"/>
    <w:rsid w:val="00510859"/>
    <w:pPr>
      <w:spacing w:line="360" w:lineRule="auto"/>
    </w:pPr>
    <w:rPr>
      <w:b/>
      <w:sz w:val="22"/>
    </w:rPr>
  </w:style>
  <w:style w:type="character" w:customStyle="1" w:styleId="tabelChar">
    <w:name w:val="tabel Char"/>
    <w:basedOn w:val="Standaardalinea-lettertype"/>
    <w:link w:val="tabel"/>
    <w:rsid w:val="00510859"/>
    <w:rPr>
      <w:rFonts w:ascii="Arial" w:eastAsiaTheme="minorEastAsia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11015B82B4E40B1AD7E1365EF9B96" ma:contentTypeVersion="16" ma:contentTypeDescription="Een nieuw document maken." ma:contentTypeScope="" ma:versionID="5b167303797f1187bdb9af547a8cd04d">
  <xsd:schema xmlns:xsd="http://www.w3.org/2001/XMLSchema" xmlns:xs="http://www.w3.org/2001/XMLSchema" xmlns:p="http://schemas.microsoft.com/office/2006/metadata/properties" xmlns:ns2="291812a5-2720-4dd3-b430-919566aa352f" xmlns:ns3="0822df66-228e-4048-b51d-a79421d65779" targetNamespace="http://schemas.microsoft.com/office/2006/metadata/properties" ma:root="true" ma:fieldsID="98d8e8f0f2cfa67eda4824582a19fd71" ns2:_="" ns3:_="">
    <xsd:import namespace="291812a5-2720-4dd3-b430-919566aa352f"/>
    <xsd:import namespace="0822df66-228e-4048-b51d-a79421d657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FormulierdownloadenopPComintevullen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812a5-2720-4dd3-b430-919566aa352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30d24ba-0d90-4051-9e85-df17b101cb1c}" ma:internalName="TaxCatchAll" ma:showField="CatchAllData" ma:web="291812a5-2720-4dd3-b430-919566aa3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2df66-228e-4048-b51d-a79421d657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88d6bced-04e9-4070-816d-b83e3de1b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FormulierdownloadenopPComintevullen" ma:index="19" nillable="true" ma:displayName="Extra info" ma:format="Dropdown" ma:internalName="FormulierdownloadenopPComintevullen">
      <xsd:simpleType>
        <xsd:restriction base="dms:Text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22df66-228e-4048-b51d-a79421d65779">
      <Terms xmlns="http://schemas.microsoft.com/office/infopath/2007/PartnerControls"/>
    </lcf76f155ced4ddcb4097134ff3c332f>
    <FormulierdownloadenopPComintevullen xmlns="0822df66-228e-4048-b51d-a79421d65779" xsi:nil="true"/>
    <TaxCatchAll xmlns="291812a5-2720-4dd3-b430-919566aa352f" xsi:nil="true"/>
  </documentManagement>
</p:properties>
</file>

<file path=customXml/itemProps1.xml><?xml version="1.0" encoding="utf-8"?>
<ds:datastoreItem xmlns:ds="http://schemas.openxmlformats.org/officeDocument/2006/customXml" ds:itemID="{FE6EA419-7DE5-4073-A0FF-CE62FAE874EC}"/>
</file>

<file path=customXml/itemProps2.xml><?xml version="1.0" encoding="utf-8"?>
<ds:datastoreItem xmlns:ds="http://schemas.openxmlformats.org/officeDocument/2006/customXml" ds:itemID="{856AC99A-7B30-4C22-AEBF-22C569F7AFF8}"/>
</file>

<file path=customXml/itemProps3.xml><?xml version="1.0" encoding="utf-8"?>
<ds:datastoreItem xmlns:ds="http://schemas.openxmlformats.org/officeDocument/2006/customXml" ds:itemID="{D1E0F884-08F8-46B9-8AF8-0CEE4A7E841B}"/>
</file>

<file path=docProps/app.xml><?xml version="1.0" encoding="utf-8"?>
<Properties xmlns="http://schemas.openxmlformats.org/officeDocument/2006/extended-properties" xmlns:vt="http://schemas.openxmlformats.org/officeDocument/2006/docPropsVTypes">
  <Template>vertikaal met voettekst D-SN-T</Template>
  <TotalTime>0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Christelle Herwege</dc:creator>
  <cp:keywords/>
  <dc:description/>
  <cp:lastModifiedBy>Christelle Herwege</cp:lastModifiedBy>
  <cp:revision>2</cp:revision>
  <cp:lastPrinted>2019-10-12T18:24:00Z</cp:lastPrinted>
  <dcterms:created xsi:type="dcterms:W3CDTF">2025-05-04T17:16:00Z</dcterms:created>
  <dcterms:modified xsi:type="dcterms:W3CDTF">2025-05-04T17:16:00Z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0x01010034211015B82B4E40B1AD7E1365EF9B96</vt:lpwstr>
  </property>
</Properties>
</file>